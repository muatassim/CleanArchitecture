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A86C5" w14:textId="7612C1DB" w:rsidR="006B1C8E" w:rsidRPr="0026504D" w:rsidRDefault="00374DEF" w:rsidP="006B1C8E">
      <w:pPr>
        <w:pStyle w:val="Subtitle"/>
      </w:pPr>
      <w:r>
        <w:t>Clean Architecture Project Template</w:t>
      </w:r>
      <w:r w:rsidR="00C3131E">
        <w:t xml:space="preserve"> -- </w:t>
      </w:r>
      <w:r w:rsidR="0004053E">
        <w:t>Api</w:t>
      </w:r>
    </w:p>
    <w:p w14:paraId="503918EB" w14:textId="3C6C933A" w:rsidR="003D28AE" w:rsidRDefault="003D28AE" w:rsidP="006F6102">
      <w:pPr>
        <w:pStyle w:val="NormalWeb"/>
      </w:pPr>
    </w:p>
    <w:p w14:paraId="4E33EE58" w14:textId="1D048C86" w:rsidR="00E30D9E" w:rsidRDefault="0004053E" w:rsidP="00E30D9E">
      <w:pPr>
        <w:pStyle w:val="NormalWeb"/>
      </w:pPr>
      <w:r>
        <w:t xml:space="preserve">Right Click on Src Folder and Create the Asp.Net Core </w:t>
      </w:r>
      <w:proofErr w:type="spellStart"/>
      <w:r>
        <w:t>WebAPI</w:t>
      </w:r>
      <w:proofErr w:type="spellEnd"/>
      <w:r>
        <w:t xml:space="preserve"> Project </w:t>
      </w:r>
    </w:p>
    <w:p w14:paraId="70846B8E" w14:textId="157F124E" w:rsidR="0004053E" w:rsidRDefault="0004053E" w:rsidP="00E30D9E">
      <w:pPr>
        <w:pStyle w:val="NormalWeb"/>
      </w:pPr>
      <w:r w:rsidRPr="0004053E">
        <w:rPr>
          <w:noProof/>
        </w:rPr>
        <w:drawing>
          <wp:inline distT="0" distB="0" distL="0" distR="0" wp14:anchorId="46EDE7BE" wp14:editId="4C5E009F">
            <wp:extent cx="5943600" cy="4182745"/>
            <wp:effectExtent l="0" t="0" r="0" b="8255"/>
            <wp:docPr id="128004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7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0ECE" w14:textId="77777777" w:rsidR="0004053E" w:rsidRDefault="0004053E" w:rsidP="00E30D9E">
      <w:pPr>
        <w:pStyle w:val="NormalWeb"/>
      </w:pPr>
    </w:p>
    <w:p w14:paraId="2B9DB3AC" w14:textId="4E62F5BF" w:rsidR="0004053E" w:rsidRDefault="0004053E" w:rsidP="00E30D9E">
      <w:pPr>
        <w:pStyle w:val="NormalWeb"/>
      </w:pPr>
      <w:r w:rsidRPr="0004053E">
        <w:rPr>
          <w:noProof/>
        </w:rPr>
        <w:lastRenderedPageBreak/>
        <w:drawing>
          <wp:inline distT="0" distB="0" distL="0" distR="0" wp14:anchorId="457A7BE0" wp14:editId="0691F02C">
            <wp:extent cx="5943600" cy="4202430"/>
            <wp:effectExtent l="0" t="0" r="0" b="7620"/>
            <wp:docPr id="123284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4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9B4F" w14:textId="12DA6CF7" w:rsidR="0004053E" w:rsidRDefault="0004053E" w:rsidP="00E30D9E">
      <w:pPr>
        <w:pStyle w:val="NormalWeb"/>
      </w:pPr>
      <w:r>
        <w:t xml:space="preserve">Make sure to check Enlist in .NET Aspire orchestration. This creates the Aspire Project in the wrong folder, click to remove and move the project under Src Folder. </w:t>
      </w:r>
    </w:p>
    <w:p w14:paraId="157DCC65" w14:textId="28592D58" w:rsidR="007236AB" w:rsidRDefault="007236AB" w:rsidP="00E30D9E">
      <w:pPr>
        <w:pStyle w:val="NormalWeb"/>
      </w:pPr>
      <w:r>
        <w:t xml:space="preserve">Note: Close Solution and move both Shared and Aspire Host project inside the Src Folder. When you reopen the </w:t>
      </w:r>
      <w:proofErr w:type="gramStart"/>
      <w:r>
        <w:t>project</w:t>
      </w:r>
      <w:proofErr w:type="gramEnd"/>
      <w:r>
        <w:t xml:space="preserve"> you will see the following </w:t>
      </w:r>
    </w:p>
    <w:p w14:paraId="677F5904" w14:textId="0EC6F120" w:rsidR="007236AB" w:rsidRDefault="007236AB" w:rsidP="00E30D9E">
      <w:pPr>
        <w:pStyle w:val="NormalWeb"/>
      </w:pPr>
      <w:r w:rsidRPr="007236AB">
        <w:rPr>
          <w:noProof/>
        </w:rPr>
        <w:drawing>
          <wp:inline distT="0" distB="0" distL="0" distR="0" wp14:anchorId="011D1B64" wp14:editId="54B078BC">
            <wp:extent cx="3772094" cy="1339919"/>
            <wp:effectExtent l="0" t="0" r="0" b="0"/>
            <wp:docPr id="184642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7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C6C8" w14:textId="77777777" w:rsidR="007236AB" w:rsidRDefault="007236AB" w:rsidP="00E30D9E">
      <w:pPr>
        <w:pStyle w:val="NormalWeb"/>
      </w:pPr>
      <w:r>
        <w:t xml:space="preserve">Click Ok to Continue. Remove both projects Service Defaults and Aspire Host and Re Add them back. </w:t>
      </w:r>
    </w:p>
    <w:p w14:paraId="5F70BCEF" w14:textId="55EDE6FD" w:rsidR="007236AB" w:rsidRDefault="007236AB" w:rsidP="00E30D9E">
      <w:pPr>
        <w:pStyle w:val="NormalWeb"/>
      </w:pPr>
      <w:r>
        <w:t xml:space="preserve">Fix References in both Service Default and Aspire Host.  </w:t>
      </w:r>
    </w:p>
    <w:p w14:paraId="4C91C924" w14:textId="067AD365" w:rsidR="00E30D9E" w:rsidRDefault="0004053E" w:rsidP="00E30D9E">
      <w:pPr>
        <w:pStyle w:val="NormalWeb"/>
      </w:pPr>
      <w:r>
        <w:t xml:space="preserve">Create the Project, your Project Structure looks like the following </w:t>
      </w:r>
    </w:p>
    <w:p w14:paraId="3A7A408B" w14:textId="6ACB8FB0" w:rsidR="007236AB" w:rsidRDefault="007236AB" w:rsidP="00E30D9E">
      <w:pPr>
        <w:pStyle w:val="NormalWeb"/>
      </w:pPr>
      <w:r w:rsidRPr="007236AB">
        <w:rPr>
          <w:noProof/>
        </w:rPr>
        <w:lastRenderedPageBreak/>
        <w:drawing>
          <wp:inline distT="0" distB="0" distL="0" distR="0" wp14:anchorId="1E54352C" wp14:editId="4F1B77B1">
            <wp:extent cx="5943600" cy="6563995"/>
            <wp:effectExtent l="0" t="0" r="0" b="8255"/>
            <wp:docPr id="50935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6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E663" w14:textId="34B4CE74" w:rsidR="00E30D9E" w:rsidRDefault="007236AB" w:rsidP="00E30D9E">
      <w:pPr>
        <w:pStyle w:val="NormalWeb"/>
      </w:pPr>
      <w:r>
        <w:t xml:space="preserve">Remove the following Highlighted files from Api Project </w:t>
      </w:r>
    </w:p>
    <w:p w14:paraId="7F9A3745" w14:textId="49FDD10C" w:rsidR="007236AB" w:rsidRDefault="007236AB" w:rsidP="00E30D9E">
      <w:pPr>
        <w:pStyle w:val="NormalWeb"/>
      </w:pPr>
      <w:r w:rsidRPr="007236AB">
        <w:rPr>
          <w:noProof/>
        </w:rPr>
        <w:lastRenderedPageBreak/>
        <w:drawing>
          <wp:inline distT="0" distB="0" distL="0" distR="0" wp14:anchorId="29498F9B" wp14:editId="0616E369">
            <wp:extent cx="2673487" cy="1987652"/>
            <wp:effectExtent l="0" t="0" r="0" b="0"/>
            <wp:docPr id="125879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1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E9DD" w14:textId="77777777" w:rsidR="007236AB" w:rsidRDefault="007236AB" w:rsidP="00E30D9E">
      <w:pPr>
        <w:pStyle w:val="NormalWeb"/>
      </w:pPr>
    </w:p>
    <w:p w14:paraId="0B1023B7" w14:textId="5DD55DC1" w:rsidR="007236AB" w:rsidRDefault="00E366D9" w:rsidP="00E30D9E">
      <w:pPr>
        <w:pStyle w:val="NormalWeb"/>
      </w:pPr>
      <w:r>
        <w:t>Add Reference to the Following if not exists:</w:t>
      </w:r>
    </w:p>
    <w:p w14:paraId="43AB02B7" w14:textId="503164AF" w:rsidR="00E366D9" w:rsidRDefault="00E366D9" w:rsidP="00E366D9">
      <w:pPr>
        <w:pStyle w:val="NormalWeb"/>
        <w:numPr>
          <w:ilvl w:val="0"/>
          <w:numId w:val="55"/>
        </w:numPr>
      </w:pPr>
      <w:r>
        <w:t>Service Defaults</w:t>
      </w:r>
    </w:p>
    <w:p w14:paraId="4D3530C4" w14:textId="4295FEF0" w:rsidR="00E366D9" w:rsidRDefault="00E366D9" w:rsidP="00E366D9">
      <w:pPr>
        <w:pStyle w:val="NormalWeb"/>
        <w:numPr>
          <w:ilvl w:val="0"/>
          <w:numId w:val="55"/>
        </w:numPr>
      </w:pPr>
      <w:r>
        <w:t>Core</w:t>
      </w:r>
    </w:p>
    <w:p w14:paraId="3F84EB73" w14:textId="061D2575" w:rsidR="00E366D9" w:rsidRDefault="00E366D9" w:rsidP="00E366D9">
      <w:pPr>
        <w:pStyle w:val="NormalWeb"/>
        <w:numPr>
          <w:ilvl w:val="0"/>
          <w:numId w:val="55"/>
        </w:numPr>
      </w:pPr>
      <w:r>
        <w:t>Application</w:t>
      </w:r>
    </w:p>
    <w:p w14:paraId="5B544B30" w14:textId="4F540E2A" w:rsidR="00E366D9" w:rsidRDefault="00E366D9" w:rsidP="00E366D9">
      <w:pPr>
        <w:pStyle w:val="NormalWeb"/>
      </w:pPr>
      <w:r>
        <w:t xml:space="preserve">Add the following to the core project from Core folder </w:t>
      </w:r>
    </w:p>
    <w:p w14:paraId="6059C771" w14:textId="0245D85B" w:rsidR="00E366D9" w:rsidRDefault="00E366D9" w:rsidP="00E366D9">
      <w:pPr>
        <w:pStyle w:val="NormalWeb"/>
        <w:numPr>
          <w:ilvl w:val="0"/>
          <w:numId w:val="56"/>
        </w:numPr>
      </w:pPr>
      <w:proofErr w:type="spellStart"/>
      <w:r>
        <w:t>IDispatcher</w:t>
      </w:r>
      <w:proofErr w:type="spellEnd"/>
    </w:p>
    <w:p w14:paraId="60269406" w14:textId="2FCC694C" w:rsidR="00E366D9" w:rsidRDefault="00E366D9" w:rsidP="00E366D9">
      <w:pPr>
        <w:pStyle w:val="NormalWeb"/>
      </w:pPr>
      <w:r>
        <w:t>Add the following to the Application from Application Folder</w:t>
      </w:r>
    </w:p>
    <w:p w14:paraId="50C4AC91" w14:textId="171592AF" w:rsidR="00E366D9" w:rsidRDefault="00E366D9" w:rsidP="00E366D9">
      <w:pPr>
        <w:pStyle w:val="NormalWeb"/>
        <w:numPr>
          <w:ilvl w:val="0"/>
          <w:numId w:val="57"/>
        </w:numPr>
      </w:pPr>
      <w:r>
        <w:t xml:space="preserve">Dispatcher  </w:t>
      </w:r>
      <w:r>
        <w:sym w:font="Wingdings" w:char="F0E0"/>
      </w:r>
      <w:r>
        <w:t xml:space="preserve"> Features Folder </w:t>
      </w:r>
    </w:p>
    <w:p w14:paraId="1AABFB2B" w14:textId="77777777" w:rsidR="00E366D9" w:rsidRDefault="00E366D9" w:rsidP="00E366D9">
      <w:pPr>
        <w:pStyle w:val="NormalWeb"/>
      </w:pPr>
    </w:p>
    <w:p w14:paraId="7B99FE0C" w14:textId="045D3932" w:rsidR="00E366D9" w:rsidRDefault="00E366D9" w:rsidP="00E366D9">
      <w:pPr>
        <w:pStyle w:val="NormalWeb"/>
      </w:pPr>
      <w:r>
        <w:t xml:space="preserve">Add Dependencies in the Application </w:t>
      </w:r>
      <w:r w:rsidRPr="00E366D9">
        <w:rPr>
          <w:noProof/>
        </w:rPr>
        <w:drawing>
          <wp:inline distT="0" distB="0" distL="0" distR="0" wp14:anchorId="0767D483" wp14:editId="3C67FF4B">
            <wp:extent cx="5943600" cy="149860"/>
            <wp:effectExtent l="0" t="0" r="0" b="2540"/>
            <wp:docPr id="22629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93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CB4F" w14:textId="0D4FC612" w:rsidR="009A6FF1" w:rsidRDefault="007003D4" w:rsidP="00E366D9">
      <w:pPr>
        <w:pStyle w:val="NormalWeb"/>
      </w:pPr>
      <w:r>
        <w:t>Install the following NUGET Packages</w:t>
      </w:r>
    </w:p>
    <w:p w14:paraId="4D65E817" w14:textId="4270E3D1" w:rsidR="007003D4" w:rsidRDefault="007003D4" w:rsidP="00E366D9">
      <w:pPr>
        <w:pStyle w:val="NormalWeb"/>
      </w:pPr>
      <w:r w:rsidRPr="007003D4">
        <w:rPr>
          <w:noProof/>
        </w:rPr>
        <w:drawing>
          <wp:inline distT="0" distB="0" distL="0" distR="0" wp14:anchorId="7FE0919A" wp14:editId="031BCF1C">
            <wp:extent cx="5943600" cy="1343025"/>
            <wp:effectExtent l="0" t="0" r="0" b="9525"/>
            <wp:docPr id="103047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9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3B09" w14:textId="4077DF51" w:rsidR="00B35DC6" w:rsidRDefault="00B35DC6" w:rsidP="00E366D9">
      <w:pPr>
        <w:pStyle w:val="NormalWeb"/>
      </w:pPr>
      <w:r>
        <w:t>Also Ensure the following:</w:t>
      </w:r>
    </w:p>
    <w:p w14:paraId="270427AE" w14:textId="1CA829C1" w:rsidR="00B35DC6" w:rsidRDefault="00B35DC6" w:rsidP="00E366D9">
      <w:pPr>
        <w:pStyle w:val="NormalWeb"/>
      </w:pPr>
      <w:r w:rsidRPr="00B35DC6">
        <w:rPr>
          <w:noProof/>
        </w:rPr>
        <w:lastRenderedPageBreak/>
        <w:drawing>
          <wp:inline distT="0" distB="0" distL="0" distR="0" wp14:anchorId="7A569A8A" wp14:editId="5B0C37FB">
            <wp:extent cx="5943600" cy="869950"/>
            <wp:effectExtent l="0" t="0" r="0" b="6350"/>
            <wp:docPr id="125357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6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8720" w14:textId="55301AA8" w:rsidR="007003D4" w:rsidRDefault="007003D4" w:rsidP="00E366D9">
      <w:pPr>
        <w:pStyle w:val="NormalWeb"/>
      </w:pPr>
      <w:r>
        <w:t xml:space="preserve">Create a Folder Extensions, and add the following </w:t>
      </w:r>
    </w:p>
    <w:p w14:paraId="686E7977" w14:textId="151617E0" w:rsidR="007003D4" w:rsidRDefault="007003D4" w:rsidP="007003D4">
      <w:pPr>
        <w:pStyle w:val="NormalWeb"/>
        <w:numPr>
          <w:ilvl w:val="0"/>
          <w:numId w:val="58"/>
        </w:numPr>
      </w:pPr>
      <w:proofErr w:type="spellStart"/>
      <w:r w:rsidRPr="007003D4">
        <w:t>ApplicationBuilderExtensions</w:t>
      </w:r>
      <w:r>
        <w:t>.cs</w:t>
      </w:r>
      <w:proofErr w:type="spellEnd"/>
      <w:r>
        <w:t xml:space="preserve"> </w:t>
      </w:r>
    </w:p>
    <w:p w14:paraId="05D74F7E" w14:textId="51EDB870" w:rsidR="00B35DC6" w:rsidRDefault="00B35DC6" w:rsidP="007003D4">
      <w:pPr>
        <w:pStyle w:val="NormalWeb"/>
        <w:numPr>
          <w:ilvl w:val="0"/>
          <w:numId w:val="58"/>
        </w:numPr>
      </w:pPr>
      <w:proofErr w:type="spellStart"/>
      <w:r w:rsidRPr="00B35DC6">
        <w:t>WebApplicationBuilderExtensions</w:t>
      </w:r>
      <w:r>
        <w:t>.cs</w:t>
      </w:r>
      <w:proofErr w:type="spellEnd"/>
      <w:r>
        <w:t xml:space="preserve"> </w:t>
      </w:r>
    </w:p>
    <w:p w14:paraId="114E1B49" w14:textId="4F2E0364" w:rsidR="00B35DC6" w:rsidRDefault="009A6FF1" w:rsidP="00E366D9">
      <w:pPr>
        <w:pStyle w:val="NormalWeb"/>
      </w:pPr>
      <w:r>
        <w:t xml:space="preserve">Open Program.cs </w:t>
      </w:r>
      <w:proofErr w:type="gramStart"/>
      <w:r>
        <w:t xml:space="preserve">File </w:t>
      </w:r>
      <w:r w:rsidR="007003D4">
        <w:t xml:space="preserve"> </w:t>
      </w:r>
      <w:r w:rsidR="00B35DC6">
        <w:t>and</w:t>
      </w:r>
      <w:proofErr w:type="gramEnd"/>
      <w:r w:rsidR="00B35DC6">
        <w:t xml:space="preserve"> replace it with the following: </w:t>
      </w:r>
    </w:p>
    <w:p w14:paraId="3344E42D" w14:textId="77777777" w:rsidR="00B35DC6" w:rsidRDefault="00B35DC6">
      <w:pPr>
        <w:rPr>
          <w:rFonts w:ascii="Times New Roman" w:eastAsiaTheme="minorEastAsia" w:hAnsi="Times New Roman" w:cs="Times New Roman"/>
          <w:color w:val="404040" w:themeColor="text1" w:themeTint="BF"/>
          <w:sz w:val="24"/>
          <w:szCs w:val="24"/>
        </w:rPr>
      </w:pPr>
      <w:r>
        <w:br w:type="page"/>
      </w:r>
    </w:p>
    <w:p w14:paraId="776740CD" w14:textId="73C071A5" w:rsidR="009A6FF1" w:rsidRDefault="00B35DC6" w:rsidP="00E366D9">
      <w:pPr>
        <w:pStyle w:val="NormalWeb"/>
      </w:pPr>
      <w:r w:rsidRPr="00B35DC6">
        <w:rPr>
          <w:noProof/>
        </w:rPr>
        <w:lastRenderedPageBreak/>
        <w:drawing>
          <wp:inline distT="0" distB="0" distL="0" distR="0" wp14:anchorId="38D4C08D" wp14:editId="4D4D0EB6">
            <wp:extent cx="5943600" cy="1941195"/>
            <wp:effectExtent l="0" t="0" r="0" b="1905"/>
            <wp:docPr id="15929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2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3DAC" w14:textId="58F2BD57" w:rsidR="00B54D51" w:rsidRDefault="00B54D51" w:rsidP="006F6102">
      <w:pPr>
        <w:pStyle w:val="NormalWeb"/>
      </w:pPr>
    </w:p>
    <w:p w14:paraId="58CE75DE" w14:textId="12FF28A3" w:rsidR="00D86524" w:rsidRDefault="00D86524" w:rsidP="006F6102">
      <w:pPr>
        <w:pStyle w:val="NormalWeb"/>
      </w:pPr>
      <w:r>
        <w:t xml:space="preserve">Open AppHost Project and add </w:t>
      </w:r>
      <w:proofErr w:type="gramStart"/>
      <w:r>
        <w:t>a the</w:t>
      </w:r>
      <w:proofErr w:type="gramEnd"/>
      <w:r>
        <w:t xml:space="preserve"> following file:</w:t>
      </w:r>
    </w:p>
    <w:p w14:paraId="6371B893" w14:textId="77777777" w:rsidR="00D86524" w:rsidRDefault="00D86524" w:rsidP="00D86524">
      <w:pPr>
        <w:pStyle w:val="NormalWeb"/>
        <w:numPr>
          <w:ilvl w:val="0"/>
          <w:numId w:val="59"/>
        </w:numPr>
      </w:pPr>
      <w:r>
        <w:t xml:space="preserve">Add Nuget package: </w:t>
      </w:r>
      <w:r w:rsidRPr="00D86524">
        <w:t xml:space="preserve">   </w:t>
      </w:r>
      <w:proofErr w:type="spellStart"/>
      <w:r w:rsidRPr="00D86524">
        <w:t>Docker.DotNet</w:t>
      </w:r>
      <w:proofErr w:type="spellEnd"/>
    </w:p>
    <w:p w14:paraId="1E78D202" w14:textId="0696D05D" w:rsidR="00D86524" w:rsidRDefault="00D86524" w:rsidP="00D86524">
      <w:pPr>
        <w:pStyle w:val="NormalWeb"/>
        <w:numPr>
          <w:ilvl w:val="0"/>
          <w:numId w:val="59"/>
        </w:numPr>
      </w:pPr>
      <w:proofErr w:type="spellStart"/>
      <w:r>
        <w:t>Constants.cs</w:t>
      </w:r>
      <w:proofErr w:type="spellEnd"/>
      <w:r>
        <w:t xml:space="preserve"> </w:t>
      </w:r>
      <w:r w:rsidRPr="00D86524">
        <w:rPr>
          <w:noProof/>
        </w:rPr>
        <w:drawing>
          <wp:inline distT="0" distB="0" distL="0" distR="0" wp14:anchorId="62C423F9" wp14:editId="3CD67E1F">
            <wp:extent cx="5943600" cy="2379980"/>
            <wp:effectExtent l="0" t="0" r="0" b="1270"/>
            <wp:docPr id="212657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70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5A48" w14:textId="79FADBFC" w:rsidR="00D86524" w:rsidRDefault="00D86524" w:rsidP="00D86524">
      <w:pPr>
        <w:pStyle w:val="NormalWeb"/>
        <w:numPr>
          <w:ilvl w:val="0"/>
          <w:numId w:val="59"/>
        </w:numPr>
      </w:pPr>
      <w:r>
        <w:t xml:space="preserve">Add </w:t>
      </w:r>
      <w:proofErr w:type="spellStart"/>
      <w:r>
        <w:t>Extensions.cs</w:t>
      </w:r>
      <w:proofErr w:type="spellEnd"/>
      <w:r>
        <w:t xml:space="preserve"> file </w:t>
      </w:r>
      <w:r w:rsidRPr="00D86524">
        <w:rPr>
          <w:noProof/>
        </w:rPr>
        <w:drawing>
          <wp:inline distT="0" distB="0" distL="0" distR="0" wp14:anchorId="27D65B11" wp14:editId="7FEF1FCF">
            <wp:extent cx="5943600" cy="2466340"/>
            <wp:effectExtent l="0" t="0" r="0" b="0"/>
            <wp:docPr id="49644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49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F408" w14:textId="2B6B1A24" w:rsidR="00D86524" w:rsidRDefault="00D86524" w:rsidP="00D86524">
      <w:pPr>
        <w:pStyle w:val="NormalWeb"/>
        <w:numPr>
          <w:ilvl w:val="0"/>
          <w:numId w:val="59"/>
        </w:numPr>
      </w:pPr>
      <w:proofErr w:type="spellStart"/>
      <w:r>
        <w:lastRenderedPageBreak/>
        <w:t>Progrom.cs</w:t>
      </w:r>
      <w:proofErr w:type="spellEnd"/>
      <w:r w:rsidRPr="00D86524">
        <w:rPr>
          <w:noProof/>
        </w:rPr>
        <w:drawing>
          <wp:inline distT="0" distB="0" distL="0" distR="0" wp14:anchorId="46D6A767" wp14:editId="27DE73B1">
            <wp:extent cx="5943600" cy="1422400"/>
            <wp:effectExtent l="0" t="0" r="0" b="6350"/>
            <wp:docPr id="94200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01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9063" w14:textId="64A58C24" w:rsidR="00B35DC6" w:rsidRDefault="00B35DC6" w:rsidP="006F6102">
      <w:pPr>
        <w:pStyle w:val="NormalWeb"/>
      </w:pPr>
      <w:r>
        <w:t xml:space="preserve">Run the AppHost Project, </w:t>
      </w:r>
    </w:p>
    <w:p w14:paraId="56A46B18" w14:textId="7CD71004" w:rsidR="00AC6C20" w:rsidRDefault="00AC6C20" w:rsidP="006F6102">
      <w:pPr>
        <w:pStyle w:val="NormalWeb"/>
      </w:pPr>
      <w:r w:rsidRPr="00AC6C20">
        <w:rPr>
          <w:noProof/>
        </w:rPr>
        <w:drawing>
          <wp:inline distT="0" distB="0" distL="0" distR="0" wp14:anchorId="618E6E60" wp14:editId="0348C983">
            <wp:extent cx="5943600" cy="2611755"/>
            <wp:effectExtent l="0" t="0" r="0" b="0"/>
            <wp:docPr id="207755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4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1E15" w14:textId="68290D23" w:rsidR="001419C1" w:rsidRDefault="001419C1" w:rsidP="006F6102">
      <w:pPr>
        <w:pStyle w:val="NormalWeb"/>
      </w:pPr>
    </w:p>
    <w:p w14:paraId="2E832B5B" w14:textId="1DABCF69" w:rsidR="00D554A2" w:rsidRDefault="00AC6C20" w:rsidP="00D554A2">
      <w:pPr>
        <w:pStyle w:val="NormalWeb"/>
      </w:pPr>
      <w:r>
        <w:t xml:space="preserve">Click on the Link to View the Scalar UI.  </w:t>
      </w:r>
    </w:p>
    <w:p w14:paraId="4215DAA6" w14:textId="4E56C847" w:rsidR="00AC6C20" w:rsidRDefault="00AC6C20" w:rsidP="00D554A2">
      <w:pPr>
        <w:pStyle w:val="NormalWeb"/>
      </w:pPr>
      <w:r w:rsidRPr="00AC6C20">
        <w:rPr>
          <w:noProof/>
        </w:rPr>
        <w:lastRenderedPageBreak/>
        <w:drawing>
          <wp:inline distT="0" distB="0" distL="0" distR="0" wp14:anchorId="724E3211" wp14:editId="64D0DD35">
            <wp:extent cx="5943600" cy="3065780"/>
            <wp:effectExtent l="0" t="0" r="0" b="1270"/>
            <wp:docPr id="112744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6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FCE1" w14:textId="45FC7FAE" w:rsidR="00CE13C4" w:rsidRDefault="003776FD" w:rsidP="003776FD">
      <w:pPr>
        <w:pStyle w:val="Subtitle"/>
      </w:pPr>
      <w:r>
        <w:t xml:space="preserve">Add Api Shared Project </w:t>
      </w:r>
    </w:p>
    <w:p w14:paraId="170B8EA6" w14:textId="51B1502C" w:rsidR="00CE13C4" w:rsidRDefault="003776FD" w:rsidP="00D554A2">
      <w:pPr>
        <w:pStyle w:val="NormalWeb"/>
      </w:pPr>
      <w:r>
        <w:t xml:space="preserve">Right Click and Create </w:t>
      </w:r>
      <w:proofErr w:type="spellStart"/>
      <w:r>
        <w:t>CleanArchitecture.ApiShared</w:t>
      </w:r>
      <w:proofErr w:type="spellEnd"/>
      <w:r>
        <w:t xml:space="preserve"> library project in the Src folder </w:t>
      </w:r>
    </w:p>
    <w:p w14:paraId="0ED77E03" w14:textId="670824D5" w:rsidR="003776FD" w:rsidRDefault="003776FD" w:rsidP="00D554A2">
      <w:pPr>
        <w:pStyle w:val="NormalWeb"/>
      </w:pPr>
      <w:r>
        <w:t>Project file look like the following:</w:t>
      </w:r>
    </w:p>
    <w:p w14:paraId="673540FC" w14:textId="769D939C" w:rsidR="003776FD" w:rsidRDefault="003776FD" w:rsidP="00D554A2">
      <w:pPr>
        <w:pStyle w:val="NormalWeb"/>
      </w:pPr>
      <w:r w:rsidRPr="003776FD">
        <w:rPr>
          <w:noProof/>
        </w:rPr>
        <w:drawing>
          <wp:inline distT="0" distB="0" distL="0" distR="0" wp14:anchorId="1634D01F" wp14:editId="463F8E5E">
            <wp:extent cx="5943600" cy="2040255"/>
            <wp:effectExtent l="0" t="0" r="0" b="0"/>
            <wp:docPr id="56274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50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3291" w14:textId="43BE03AA" w:rsidR="003776FD" w:rsidRDefault="003776FD" w:rsidP="00D554A2">
      <w:pPr>
        <w:pStyle w:val="NormalWeb"/>
      </w:pPr>
      <w:r>
        <w:t xml:space="preserve">Copy files from </w:t>
      </w:r>
      <w:proofErr w:type="spellStart"/>
      <w:r>
        <w:t>ApiShared</w:t>
      </w:r>
      <w:proofErr w:type="spellEnd"/>
      <w:r>
        <w:t xml:space="preserve"> Folder to the root of the project</w:t>
      </w:r>
      <w:r w:rsidR="004D043F">
        <w:t xml:space="preserve">. Build the Project </w:t>
      </w:r>
    </w:p>
    <w:p w14:paraId="790A53C6" w14:textId="482F844E" w:rsidR="00D554A2" w:rsidRDefault="004554BB" w:rsidP="004554BB">
      <w:pPr>
        <w:pStyle w:val="Subtitle"/>
      </w:pPr>
      <w:r>
        <w:t xml:space="preserve"> Add Api Test Project </w:t>
      </w:r>
    </w:p>
    <w:p w14:paraId="57D17846" w14:textId="48B7599A" w:rsidR="004554BB" w:rsidRDefault="004554BB" w:rsidP="004554BB">
      <w:r>
        <w:t xml:space="preserve">Right click and add </w:t>
      </w:r>
      <w:proofErr w:type="spellStart"/>
      <w:r>
        <w:t>MsTest</w:t>
      </w:r>
      <w:proofErr w:type="spellEnd"/>
      <w:r>
        <w:t xml:space="preserve"> Project under Test folder </w:t>
      </w:r>
    </w:p>
    <w:p w14:paraId="27CDCDAB" w14:textId="0F2AE9E4" w:rsidR="004554BB" w:rsidRDefault="004554BB" w:rsidP="004554BB">
      <w:r w:rsidRPr="004554BB">
        <w:rPr>
          <w:noProof/>
        </w:rPr>
        <w:lastRenderedPageBreak/>
        <w:drawing>
          <wp:inline distT="0" distB="0" distL="0" distR="0" wp14:anchorId="7C5B7B22" wp14:editId="75699A0B">
            <wp:extent cx="5943600" cy="4103370"/>
            <wp:effectExtent l="0" t="0" r="0" b="0"/>
            <wp:docPr id="1910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D800" w14:textId="218E32AE" w:rsidR="007903CF" w:rsidRDefault="004554BB" w:rsidP="00D554A2">
      <w:pPr>
        <w:pStyle w:val="NormalWeb"/>
      </w:pPr>
      <w:r w:rsidRPr="004554B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 wp14:anchorId="673AF794" wp14:editId="6E170455">
            <wp:extent cx="5943600" cy="4119245"/>
            <wp:effectExtent l="0" t="0" r="0" b="0"/>
            <wp:docPr id="172765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55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7CB" w14:textId="0DDD32BA" w:rsidR="004554BB" w:rsidRDefault="004554BB" w:rsidP="00D554A2">
      <w:pPr>
        <w:pStyle w:val="NormalWeb"/>
      </w:pPr>
      <w:r>
        <w:t xml:space="preserve">Click to Create the Project. </w:t>
      </w:r>
    </w:p>
    <w:p w14:paraId="350A4720" w14:textId="77777777" w:rsidR="004D043F" w:rsidRDefault="004D043F" w:rsidP="00D554A2">
      <w:pPr>
        <w:pStyle w:val="NormalWeb"/>
      </w:pPr>
      <w:r>
        <w:t xml:space="preserve">Ensure the following </w:t>
      </w:r>
      <w:proofErr w:type="spellStart"/>
      <w:r>
        <w:t>nuget</w:t>
      </w:r>
      <w:proofErr w:type="spellEnd"/>
      <w:r>
        <w:t xml:space="preserve"> packages: </w:t>
      </w:r>
    </w:p>
    <w:p w14:paraId="603EC4EE" w14:textId="2C5431E1" w:rsidR="004D043F" w:rsidRDefault="004D043F" w:rsidP="00D554A2">
      <w:pPr>
        <w:pStyle w:val="NormalWeb"/>
      </w:pPr>
      <w:r w:rsidRPr="004D043F">
        <w:rPr>
          <w:noProof/>
        </w:rPr>
        <w:drawing>
          <wp:inline distT="0" distB="0" distL="0" distR="0" wp14:anchorId="56C4E229" wp14:editId="39A5E523">
            <wp:extent cx="5943600" cy="1912620"/>
            <wp:effectExtent l="0" t="0" r="0" b="0"/>
            <wp:docPr id="155310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091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9B4D" w14:textId="26D83B9F" w:rsidR="004D043F" w:rsidRDefault="004D043F" w:rsidP="00D554A2">
      <w:pPr>
        <w:pStyle w:val="NormalWeb"/>
      </w:pPr>
      <w:r>
        <w:t xml:space="preserve">Add Reference to </w:t>
      </w:r>
      <w:proofErr w:type="spellStart"/>
      <w:r>
        <w:t>ApiShared</w:t>
      </w:r>
      <w:proofErr w:type="spellEnd"/>
      <w:r>
        <w:t xml:space="preserve">, AppHost Project </w:t>
      </w:r>
    </w:p>
    <w:p w14:paraId="7FA6EAD6" w14:textId="73BFABC7" w:rsidR="004554BB" w:rsidRDefault="004554BB" w:rsidP="00D554A2">
      <w:pPr>
        <w:pStyle w:val="NormalWeb"/>
      </w:pPr>
      <w:r>
        <w:t xml:space="preserve">Copy Files for the </w:t>
      </w:r>
      <w:proofErr w:type="spellStart"/>
      <w:r>
        <w:t>ApiTest</w:t>
      </w:r>
      <w:proofErr w:type="spellEnd"/>
      <w:r>
        <w:t xml:space="preserve"> folder to the root of the project </w:t>
      </w:r>
    </w:p>
    <w:p w14:paraId="373EDE5A" w14:textId="6BC4F4F3" w:rsidR="009F1FDE" w:rsidRDefault="009F48CF" w:rsidP="006F6102">
      <w:pPr>
        <w:pStyle w:val="NormalWeb"/>
      </w:pPr>
      <w:r>
        <w:t xml:space="preserve">Copy File if needed from </w:t>
      </w:r>
      <w:proofErr w:type="spellStart"/>
      <w:r>
        <w:t>AspireHost</w:t>
      </w:r>
      <w:proofErr w:type="spellEnd"/>
      <w:r>
        <w:t xml:space="preserve">, remove </w:t>
      </w:r>
      <w:proofErr w:type="spellStart"/>
      <w:r>
        <w:t>connectionString</w:t>
      </w:r>
      <w:proofErr w:type="spellEnd"/>
      <w:r>
        <w:t xml:space="preserve"> from </w:t>
      </w:r>
      <w:proofErr w:type="spellStart"/>
      <w:r>
        <w:t>api</w:t>
      </w:r>
      <w:proofErr w:type="spellEnd"/>
      <w:r>
        <w:t xml:space="preserve">, and </w:t>
      </w:r>
      <w:proofErr w:type="spellStart"/>
      <w:r w:rsidRPr="009F48CF">
        <w:t>RunDbInitializer</w:t>
      </w:r>
      <w:proofErr w:type="spellEnd"/>
      <w:r>
        <w:t xml:space="preserve"> variable </w:t>
      </w:r>
    </w:p>
    <w:p w14:paraId="621807B4" w14:textId="77777777" w:rsidR="009F48CF" w:rsidRDefault="009F48CF" w:rsidP="006F6102">
      <w:pPr>
        <w:pStyle w:val="NormalWeb"/>
      </w:pPr>
    </w:p>
    <w:p w14:paraId="6096A4AF" w14:textId="4782D87C" w:rsidR="009F48CF" w:rsidRDefault="009F48CF" w:rsidP="006F6102">
      <w:pPr>
        <w:pStyle w:val="NormalWeb"/>
      </w:pPr>
      <w:r>
        <w:t xml:space="preserve">Run the project, you should see container running for your </w:t>
      </w:r>
      <w:proofErr w:type="spellStart"/>
      <w:r>
        <w:t>sql</w:t>
      </w:r>
      <w:proofErr w:type="spellEnd"/>
      <w:r>
        <w:t xml:space="preserve"> server. </w:t>
      </w:r>
    </w:p>
    <w:p w14:paraId="32CD4B23" w14:textId="77777777" w:rsidR="003F2B9F" w:rsidRDefault="003F2B9F" w:rsidP="006F6102">
      <w:pPr>
        <w:pStyle w:val="NormalWeb"/>
      </w:pPr>
    </w:p>
    <w:p w14:paraId="04DFE1C9" w14:textId="36C4BEBF" w:rsidR="003F2B9F" w:rsidRDefault="003F2B9F" w:rsidP="006F6102">
      <w:pPr>
        <w:pStyle w:val="NormalWeb"/>
      </w:pPr>
      <w:r>
        <w:t>Note:</w:t>
      </w:r>
    </w:p>
    <w:p w14:paraId="208BABE5" w14:textId="42067F8A" w:rsidR="003F2B9F" w:rsidRDefault="003F2B9F" w:rsidP="006F6102">
      <w:pPr>
        <w:pStyle w:val="NormalWeb"/>
      </w:pPr>
      <w:r>
        <w:t xml:space="preserve">Do not forget to change </w:t>
      </w:r>
      <w:proofErr w:type="spellStart"/>
      <w:r>
        <w:t>GetAll</w:t>
      </w:r>
      <w:proofErr w:type="spellEnd"/>
      <w:r>
        <w:t xml:space="preserve"> method to use Query String, and remove http from the base address of </w:t>
      </w:r>
      <w:proofErr w:type="spellStart"/>
      <w:r>
        <w:t>launchprofile</w:t>
      </w:r>
      <w:proofErr w:type="spellEnd"/>
      <w:r>
        <w:t xml:space="preserve"> in </w:t>
      </w:r>
      <w:proofErr w:type="spellStart"/>
      <w:r>
        <w:t>api</w:t>
      </w:r>
      <w:proofErr w:type="spellEnd"/>
      <w:r>
        <w:t xml:space="preserve"> project </w:t>
      </w:r>
    </w:p>
    <w:p w14:paraId="30A37682" w14:textId="77777777" w:rsidR="00750C4B" w:rsidRDefault="00750C4B" w:rsidP="006F6102">
      <w:pPr>
        <w:pStyle w:val="NormalWeb"/>
      </w:pPr>
    </w:p>
    <w:p w14:paraId="07F93456" w14:textId="5996B9B7" w:rsidR="00231972" w:rsidRDefault="00231972" w:rsidP="006F6102">
      <w:pPr>
        <w:pStyle w:val="NormalWeb"/>
      </w:pPr>
    </w:p>
    <w:p w14:paraId="67FE3725" w14:textId="77777777" w:rsidR="00323E82" w:rsidRDefault="00323E82" w:rsidP="006F6102">
      <w:pPr>
        <w:pStyle w:val="NormalWeb"/>
      </w:pPr>
    </w:p>
    <w:sectPr w:rsidR="00323E82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70F8E" w14:textId="77777777" w:rsidR="003B0550" w:rsidRDefault="003B0550">
      <w:pPr>
        <w:spacing w:line="240" w:lineRule="auto"/>
      </w:pPr>
      <w:r>
        <w:separator/>
      </w:r>
    </w:p>
  </w:endnote>
  <w:endnote w:type="continuationSeparator" w:id="0">
    <w:p w14:paraId="7562F36E" w14:textId="77777777" w:rsidR="003B0550" w:rsidRDefault="003B0550">
      <w:pPr>
        <w:spacing w:line="240" w:lineRule="auto"/>
      </w:pPr>
      <w:r>
        <w:continuationSeparator/>
      </w:r>
    </w:p>
  </w:endnote>
  <w:endnote w:type="continuationNotice" w:id="1">
    <w:p w14:paraId="59E178A9" w14:textId="77777777" w:rsidR="003B0550" w:rsidRDefault="003B055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4666C" w14:textId="77777777" w:rsidR="003B0550" w:rsidRDefault="003B0550">
      <w:pPr>
        <w:spacing w:line="240" w:lineRule="auto"/>
      </w:pPr>
      <w:r>
        <w:separator/>
      </w:r>
    </w:p>
  </w:footnote>
  <w:footnote w:type="continuationSeparator" w:id="0">
    <w:p w14:paraId="6C5BE6BD" w14:textId="77777777" w:rsidR="003B0550" w:rsidRDefault="003B0550">
      <w:pPr>
        <w:spacing w:line="240" w:lineRule="auto"/>
      </w:pPr>
      <w:r>
        <w:continuationSeparator/>
      </w:r>
    </w:p>
  </w:footnote>
  <w:footnote w:type="continuationNotice" w:id="1">
    <w:p w14:paraId="2288EDA7" w14:textId="77777777" w:rsidR="003B0550" w:rsidRDefault="003B0550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8550"/>
        </w:tabs>
        <w:ind w:left="855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FFFFFFFE"/>
    <w:multiLevelType w:val="singleLevel"/>
    <w:tmpl w:val="384E81E4"/>
    <w:lvl w:ilvl="0">
      <w:numFmt w:val="bullet"/>
      <w:lvlText w:val="*"/>
      <w:lvlJc w:val="left"/>
    </w:lvl>
  </w:abstractNum>
  <w:abstractNum w:abstractNumId="10" w15:restartNumberingAfterBreak="0">
    <w:nsid w:val="00000001"/>
    <w:multiLevelType w:val="hybridMultilevel"/>
    <w:tmpl w:val="FFFFFFFF"/>
    <w:lvl w:ilvl="0" w:tplc="00000005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</w:lvl>
    <w:lvl w:ilvl="1" w:tplc="00000006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</w:lvl>
    <w:lvl w:ilvl="2" w:tplc="00000007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0000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0000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0000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0000B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0000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00000D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107270B"/>
    <w:multiLevelType w:val="hybridMultilevel"/>
    <w:tmpl w:val="717634BE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01082EA6"/>
    <w:multiLevelType w:val="hybridMultilevel"/>
    <w:tmpl w:val="90466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2D54C65"/>
    <w:multiLevelType w:val="hybridMultilevel"/>
    <w:tmpl w:val="EAB6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35636BB"/>
    <w:multiLevelType w:val="hybridMultilevel"/>
    <w:tmpl w:val="C2166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52042BD"/>
    <w:multiLevelType w:val="hybridMultilevel"/>
    <w:tmpl w:val="C9FC5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77D7303"/>
    <w:multiLevelType w:val="hybridMultilevel"/>
    <w:tmpl w:val="2D0EC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A61912"/>
    <w:multiLevelType w:val="hybridMultilevel"/>
    <w:tmpl w:val="CD2A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4518E7"/>
    <w:multiLevelType w:val="hybridMultilevel"/>
    <w:tmpl w:val="07E0A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3393160"/>
    <w:multiLevelType w:val="hybridMultilevel"/>
    <w:tmpl w:val="60984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566FC4"/>
    <w:multiLevelType w:val="multilevel"/>
    <w:tmpl w:val="118C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5D3B90"/>
    <w:multiLevelType w:val="hybridMultilevel"/>
    <w:tmpl w:val="A28C5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F90B41"/>
    <w:multiLevelType w:val="hybridMultilevel"/>
    <w:tmpl w:val="F906F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3000042"/>
    <w:multiLevelType w:val="hybridMultilevel"/>
    <w:tmpl w:val="16446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746313"/>
    <w:multiLevelType w:val="hybridMultilevel"/>
    <w:tmpl w:val="400E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98263A"/>
    <w:multiLevelType w:val="hybridMultilevel"/>
    <w:tmpl w:val="667E8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982173B"/>
    <w:multiLevelType w:val="hybridMultilevel"/>
    <w:tmpl w:val="B2CAA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8B0906"/>
    <w:multiLevelType w:val="hybridMultilevel"/>
    <w:tmpl w:val="DE888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E71319"/>
    <w:multiLevelType w:val="hybridMultilevel"/>
    <w:tmpl w:val="CBA8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2A44D1"/>
    <w:multiLevelType w:val="hybridMultilevel"/>
    <w:tmpl w:val="7E96A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233883"/>
    <w:multiLevelType w:val="multilevel"/>
    <w:tmpl w:val="8ADCA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632EC1"/>
    <w:multiLevelType w:val="hybridMultilevel"/>
    <w:tmpl w:val="A0B23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6F7730"/>
    <w:multiLevelType w:val="hybridMultilevel"/>
    <w:tmpl w:val="6F46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FA73B3"/>
    <w:multiLevelType w:val="hybridMultilevel"/>
    <w:tmpl w:val="47620E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A945CF4"/>
    <w:multiLevelType w:val="hybridMultilevel"/>
    <w:tmpl w:val="A19C6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885EEB"/>
    <w:multiLevelType w:val="hybridMultilevel"/>
    <w:tmpl w:val="6950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BF151C"/>
    <w:multiLevelType w:val="hybridMultilevel"/>
    <w:tmpl w:val="2702E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53007D"/>
    <w:multiLevelType w:val="multilevel"/>
    <w:tmpl w:val="C252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216B8D"/>
    <w:multiLevelType w:val="hybridMultilevel"/>
    <w:tmpl w:val="3D1C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CC10A3"/>
    <w:multiLevelType w:val="multilevel"/>
    <w:tmpl w:val="F116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0B273E"/>
    <w:multiLevelType w:val="hybridMultilevel"/>
    <w:tmpl w:val="EA601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136B5B"/>
    <w:multiLevelType w:val="multilevel"/>
    <w:tmpl w:val="912C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B52CEE"/>
    <w:multiLevelType w:val="multilevel"/>
    <w:tmpl w:val="BFCEB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A8340A"/>
    <w:multiLevelType w:val="multilevel"/>
    <w:tmpl w:val="67B4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504C53"/>
    <w:multiLevelType w:val="hybridMultilevel"/>
    <w:tmpl w:val="9D60F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50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12221B"/>
    <w:multiLevelType w:val="hybridMultilevel"/>
    <w:tmpl w:val="3E521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174303">
    <w:abstractNumId w:val="49"/>
  </w:num>
  <w:num w:numId="2" w16cid:durableId="1064135803">
    <w:abstractNumId w:val="49"/>
    <w:lvlOverride w:ilvl="0">
      <w:startOverride w:val="1"/>
    </w:lvlOverride>
  </w:num>
  <w:num w:numId="3" w16cid:durableId="1878422306">
    <w:abstractNumId w:val="49"/>
  </w:num>
  <w:num w:numId="4" w16cid:durableId="2116556618">
    <w:abstractNumId w:val="49"/>
    <w:lvlOverride w:ilvl="0">
      <w:startOverride w:val="1"/>
    </w:lvlOverride>
  </w:num>
  <w:num w:numId="5" w16cid:durableId="2085757416">
    <w:abstractNumId w:val="8"/>
  </w:num>
  <w:num w:numId="6" w16cid:durableId="808590201">
    <w:abstractNumId w:val="49"/>
    <w:lvlOverride w:ilvl="0">
      <w:startOverride w:val="1"/>
    </w:lvlOverride>
  </w:num>
  <w:num w:numId="7" w16cid:durableId="36124806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16698136">
    <w:abstractNumId w:val="17"/>
  </w:num>
  <w:num w:numId="9" w16cid:durableId="236549417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27670965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15224917">
    <w:abstractNumId w:val="7"/>
  </w:num>
  <w:num w:numId="12" w16cid:durableId="877162305">
    <w:abstractNumId w:val="6"/>
  </w:num>
  <w:num w:numId="13" w16cid:durableId="955062368">
    <w:abstractNumId w:val="5"/>
  </w:num>
  <w:num w:numId="14" w16cid:durableId="1235892094">
    <w:abstractNumId w:val="4"/>
  </w:num>
  <w:num w:numId="15" w16cid:durableId="259878711">
    <w:abstractNumId w:val="3"/>
  </w:num>
  <w:num w:numId="16" w16cid:durableId="1385569490">
    <w:abstractNumId w:val="2"/>
  </w:num>
  <w:num w:numId="17" w16cid:durableId="298612166">
    <w:abstractNumId w:val="1"/>
  </w:num>
  <w:num w:numId="18" w16cid:durableId="1347366464">
    <w:abstractNumId w:val="0"/>
  </w:num>
  <w:num w:numId="19" w16cid:durableId="587619026">
    <w:abstractNumId w:val="50"/>
  </w:num>
  <w:num w:numId="20" w16cid:durableId="2074698884">
    <w:abstractNumId w:val="15"/>
  </w:num>
  <w:num w:numId="21" w16cid:durableId="1498226010">
    <w:abstractNumId w:val="45"/>
  </w:num>
  <w:num w:numId="22" w16cid:durableId="1186215924">
    <w:abstractNumId w:val="43"/>
  </w:num>
  <w:num w:numId="23" w16cid:durableId="670529670">
    <w:abstractNumId w:val="22"/>
  </w:num>
  <w:num w:numId="24" w16cid:durableId="2130123897">
    <w:abstractNumId w:val="46"/>
  </w:num>
  <w:num w:numId="25" w16cid:durableId="807279653">
    <w:abstractNumId w:val="47"/>
  </w:num>
  <w:num w:numId="26" w16cid:durableId="1714766171">
    <w:abstractNumId w:val="32"/>
  </w:num>
  <w:num w:numId="27" w16cid:durableId="1267882266">
    <w:abstractNumId w:val="41"/>
  </w:num>
  <w:num w:numId="28" w16cid:durableId="1226523217">
    <w:abstractNumId w:val="44"/>
  </w:num>
  <w:num w:numId="29" w16cid:durableId="2043363871">
    <w:abstractNumId w:val="39"/>
  </w:num>
  <w:num w:numId="30" w16cid:durableId="265114538">
    <w:abstractNumId w:val="29"/>
  </w:num>
  <w:num w:numId="31" w16cid:durableId="526716545">
    <w:abstractNumId w:val="20"/>
  </w:num>
  <w:num w:numId="32" w16cid:durableId="942612249">
    <w:abstractNumId w:val="9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Times New Roman" w:hAnsi="Times New Roman" w:cs="Times New Roman" w:hint="default"/>
        </w:rPr>
      </w:lvl>
    </w:lvlOverride>
  </w:num>
  <w:num w:numId="33" w16cid:durableId="212425124">
    <w:abstractNumId w:val="25"/>
  </w:num>
  <w:num w:numId="34" w16cid:durableId="2146658859">
    <w:abstractNumId w:val="38"/>
  </w:num>
  <w:num w:numId="35" w16cid:durableId="750002679">
    <w:abstractNumId w:val="11"/>
  </w:num>
  <w:num w:numId="36" w16cid:durableId="2013483700">
    <w:abstractNumId w:val="24"/>
  </w:num>
  <w:num w:numId="37" w16cid:durableId="90130780">
    <w:abstractNumId w:val="12"/>
  </w:num>
  <w:num w:numId="38" w16cid:durableId="1463889112">
    <w:abstractNumId w:val="14"/>
  </w:num>
  <w:num w:numId="39" w16cid:durableId="872378717">
    <w:abstractNumId w:val="37"/>
  </w:num>
  <w:num w:numId="40" w16cid:durableId="1123421556">
    <w:abstractNumId w:val="40"/>
  </w:num>
  <w:num w:numId="41" w16cid:durableId="162740304">
    <w:abstractNumId w:val="13"/>
  </w:num>
  <w:num w:numId="42" w16cid:durableId="996805313">
    <w:abstractNumId w:val="10"/>
  </w:num>
  <w:num w:numId="43" w16cid:durableId="433018206">
    <w:abstractNumId w:val="35"/>
  </w:num>
  <w:num w:numId="44" w16cid:durableId="1370105725">
    <w:abstractNumId w:val="26"/>
  </w:num>
  <w:num w:numId="45" w16cid:durableId="926499276">
    <w:abstractNumId w:val="48"/>
  </w:num>
  <w:num w:numId="46" w16cid:durableId="209460776">
    <w:abstractNumId w:val="19"/>
  </w:num>
  <w:num w:numId="47" w16cid:durableId="931936697">
    <w:abstractNumId w:val="30"/>
  </w:num>
  <w:num w:numId="48" w16cid:durableId="441268882">
    <w:abstractNumId w:val="31"/>
  </w:num>
  <w:num w:numId="49" w16cid:durableId="14161658">
    <w:abstractNumId w:val="28"/>
  </w:num>
  <w:num w:numId="50" w16cid:durableId="1378507625">
    <w:abstractNumId w:val="21"/>
  </w:num>
  <w:num w:numId="51" w16cid:durableId="520096802">
    <w:abstractNumId w:val="23"/>
  </w:num>
  <w:num w:numId="52" w16cid:durableId="458888257">
    <w:abstractNumId w:val="27"/>
  </w:num>
  <w:num w:numId="53" w16cid:durableId="1267887844">
    <w:abstractNumId w:val="51"/>
  </w:num>
  <w:num w:numId="54" w16cid:durableId="827524280">
    <w:abstractNumId w:val="34"/>
  </w:num>
  <w:num w:numId="55" w16cid:durableId="1128821989">
    <w:abstractNumId w:val="33"/>
  </w:num>
  <w:num w:numId="56" w16cid:durableId="1623228103">
    <w:abstractNumId w:val="42"/>
  </w:num>
  <w:num w:numId="57" w16cid:durableId="39601325">
    <w:abstractNumId w:val="36"/>
  </w:num>
  <w:num w:numId="58" w16cid:durableId="1088383623">
    <w:abstractNumId w:val="18"/>
  </w:num>
  <w:num w:numId="59" w16cid:durableId="14457308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F2"/>
    <w:rsid w:val="00007533"/>
    <w:rsid w:val="000150E9"/>
    <w:rsid w:val="00015373"/>
    <w:rsid w:val="00030E3C"/>
    <w:rsid w:val="0004053E"/>
    <w:rsid w:val="00041A11"/>
    <w:rsid w:val="00045290"/>
    <w:rsid w:val="0004645E"/>
    <w:rsid w:val="00046D38"/>
    <w:rsid w:val="00057527"/>
    <w:rsid w:val="00060B4F"/>
    <w:rsid w:val="00072D27"/>
    <w:rsid w:val="00073B24"/>
    <w:rsid w:val="00074B18"/>
    <w:rsid w:val="00076185"/>
    <w:rsid w:val="00083C22"/>
    <w:rsid w:val="00085308"/>
    <w:rsid w:val="00086E87"/>
    <w:rsid w:val="000871A8"/>
    <w:rsid w:val="00093103"/>
    <w:rsid w:val="000A036B"/>
    <w:rsid w:val="000D00A0"/>
    <w:rsid w:val="000D0E4A"/>
    <w:rsid w:val="000D17BA"/>
    <w:rsid w:val="000D4CDD"/>
    <w:rsid w:val="000D7D3D"/>
    <w:rsid w:val="000F11B9"/>
    <w:rsid w:val="000F5C3A"/>
    <w:rsid w:val="00100FB1"/>
    <w:rsid w:val="00102341"/>
    <w:rsid w:val="00105960"/>
    <w:rsid w:val="001073CE"/>
    <w:rsid w:val="00107678"/>
    <w:rsid w:val="0011019A"/>
    <w:rsid w:val="0011110C"/>
    <w:rsid w:val="001126E8"/>
    <w:rsid w:val="001161EA"/>
    <w:rsid w:val="00121553"/>
    <w:rsid w:val="001238BA"/>
    <w:rsid w:val="00123EDC"/>
    <w:rsid w:val="00131CAB"/>
    <w:rsid w:val="00140746"/>
    <w:rsid w:val="0014171A"/>
    <w:rsid w:val="001419C1"/>
    <w:rsid w:val="0014699A"/>
    <w:rsid w:val="00151675"/>
    <w:rsid w:val="00170CCC"/>
    <w:rsid w:val="00170E85"/>
    <w:rsid w:val="00172D41"/>
    <w:rsid w:val="00180769"/>
    <w:rsid w:val="00181611"/>
    <w:rsid w:val="001A662D"/>
    <w:rsid w:val="001A728C"/>
    <w:rsid w:val="001B290F"/>
    <w:rsid w:val="001B6FEB"/>
    <w:rsid w:val="001C21D4"/>
    <w:rsid w:val="001C5F2E"/>
    <w:rsid w:val="001D0BD1"/>
    <w:rsid w:val="001D7585"/>
    <w:rsid w:val="001E3396"/>
    <w:rsid w:val="001E6321"/>
    <w:rsid w:val="001F3C13"/>
    <w:rsid w:val="002017AC"/>
    <w:rsid w:val="00203461"/>
    <w:rsid w:val="00204254"/>
    <w:rsid w:val="002050CF"/>
    <w:rsid w:val="002069FC"/>
    <w:rsid w:val="002168BB"/>
    <w:rsid w:val="0022365C"/>
    <w:rsid w:val="00230225"/>
    <w:rsid w:val="0023030D"/>
    <w:rsid w:val="00230DEF"/>
    <w:rsid w:val="00230E47"/>
    <w:rsid w:val="00231972"/>
    <w:rsid w:val="0023572E"/>
    <w:rsid w:val="00235805"/>
    <w:rsid w:val="002359ED"/>
    <w:rsid w:val="00236869"/>
    <w:rsid w:val="0023795B"/>
    <w:rsid w:val="00245621"/>
    <w:rsid w:val="00252520"/>
    <w:rsid w:val="0025614D"/>
    <w:rsid w:val="00261FBB"/>
    <w:rsid w:val="002625F9"/>
    <w:rsid w:val="002631F7"/>
    <w:rsid w:val="00264416"/>
    <w:rsid w:val="0026484A"/>
    <w:rsid w:val="0026504D"/>
    <w:rsid w:val="002661C9"/>
    <w:rsid w:val="002700FC"/>
    <w:rsid w:val="00274640"/>
    <w:rsid w:val="00274856"/>
    <w:rsid w:val="00276926"/>
    <w:rsid w:val="00282D94"/>
    <w:rsid w:val="002A2D1B"/>
    <w:rsid w:val="002A62D4"/>
    <w:rsid w:val="002A67C8"/>
    <w:rsid w:val="002A6A1A"/>
    <w:rsid w:val="002B2065"/>
    <w:rsid w:val="002B3FF2"/>
    <w:rsid w:val="002B40B7"/>
    <w:rsid w:val="002B777F"/>
    <w:rsid w:val="002C5D75"/>
    <w:rsid w:val="002D288E"/>
    <w:rsid w:val="002D6174"/>
    <w:rsid w:val="002D623A"/>
    <w:rsid w:val="00301789"/>
    <w:rsid w:val="00302F02"/>
    <w:rsid w:val="00303B9F"/>
    <w:rsid w:val="0030504D"/>
    <w:rsid w:val="00317449"/>
    <w:rsid w:val="00321BF2"/>
    <w:rsid w:val="00321DFE"/>
    <w:rsid w:val="00323E82"/>
    <w:rsid w:val="00325194"/>
    <w:rsid w:val="00325AAD"/>
    <w:rsid w:val="00340383"/>
    <w:rsid w:val="0036260E"/>
    <w:rsid w:val="00370ED8"/>
    <w:rsid w:val="003728E3"/>
    <w:rsid w:val="00374DEF"/>
    <w:rsid w:val="0037672D"/>
    <w:rsid w:val="003776FD"/>
    <w:rsid w:val="00382B3F"/>
    <w:rsid w:val="003900A8"/>
    <w:rsid w:val="003905E1"/>
    <w:rsid w:val="003962D3"/>
    <w:rsid w:val="003972DE"/>
    <w:rsid w:val="003A3002"/>
    <w:rsid w:val="003A6A94"/>
    <w:rsid w:val="003B0550"/>
    <w:rsid w:val="003B4645"/>
    <w:rsid w:val="003B51A7"/>
    <w:rsid w:val="003B542F"/>
    <w:rsid w:val="003B6A7A"/>
    <w:rsid w:val="003C7D9D"/>
    <w:rsid w:val="003D28AE"/>
    <w:rsid w:val="003D4B49"/>
    <w:rsid w:val="003E08A7"/>
    <w:rsid w:val="003E3A63"/>
    <w:rsid w:val="003E76B5"/>
    <w:rsid w:val="003F2B9F"/>
    <w:rsid w:val="003F39A5"/>
    <w:rsid w:val="003F5E29"/>
    <w:rsid w:val="00415C50"/>
    <w:rsid w:val="00416C39"/>
    <w:rsid w:val="004252AC"/>
    <w:rsid w:val="004554BB"/>
    <w:rsid w:val="004560F0"/>
    <w:rsid w:val="00457BEB"/>
    <w:rsid w:val="00461B2E"/>
    <w:rsid w:val="00463399"/>
    <w:rsid w:val="00482CFC"/>
    <w:rsid w:val="00484C72"/>
    <w:rsid w:val="00487996"/>
    <w:rsid w:val="00490738"/>
    <w:rsid w:val="004911C1"/>
    <w:rsid w:val="00491910"/>
    <w:rsid w:val="0049659B"/>
    <w:rsid w:val="004A3D03"/>
    <w:rsid w:val="004B1460"/>
    <w:rsid w:val="004B24F2"/>
    <w:rsid w:val="004B4DC0"/>
    <w:rsid w:val="004B6D7F"/>
    <w:rsid w:val="004C542D"/>
    <w:rsid w:val="004D043F"/>
    <w:rsid w:val="004D0A89"/>
    <w:rsid w:val="004D6D56"/>
    <w:rsid w:val="004D7566"/>
    <w:rsid w:val="004D785F"/>
    <w:rsid w:val="004E744B"/>
    <w:rsid w:val="004F37EC"/>
    <w:rsid w:val="004F7760"/>
    <w:rsid w:val="00510D67"/>
    <w:rsid w:val="00514E76"/>
    <w:rsid w:val="00520AC9"/>
    <w:rsid w:val="005222C5"/>
    <w:rsid w:val="0054283D"/>
    <w:rsid w:val="00546755"/>
    <w:rsid w:val="005565B3"/>
    <w:rsid w:val="00562AA7"/>
    <w:rsid w:val="005700D3"/>
    <w:rsid w:val="00570D21"/>
    <w:rsid w:val="00575F7D"/>
    <w:rsid w:val="005822C6"/>
    <w:rsid w:val="00582B07"/>
    <w:rsid w:val="00582F6F"/>
    <w:rsid w:val="005848AD"/>
    <w:rsid w:val="00594254"/>
    <w:rsid w:val="00596CF4"/>
    <w:rsid w:val="005B1FC1"/>
    <w:rsid w:val="005B4DC4"/>
    <w:rsid w:val="005B6EB8"/>
    <w:rsid w:val="005D22F4"/>
    <w:rsid w:val="005F2CDD"/>
    <w:rsid w:val="005F4732"/>
    <w:rsid w:val="006133FC"/>
    <w:rsid w:val="00614CAB"/>
    <w:rsid w:val="00632185"/>
    <w:rsid w:val="00633BC0"/>
    <w:rsid w:val="00646B03"/>
    <w:rsid w:val="0066136A"/>
    <w:rsid w:val="00661DE5"/>
    <w:rsid w:val="006706DE"/>
    <w:rsid w:val="00672A68"/>
    <w:rsid w:val="00674CE2"/>
    <w:rsid w:val="0068290A"/>
    <w:rsid w:val="0069487E"/>
    <w:rsid w:val="00694C5F"/>
    <w:rsid w:val="00697AFD"/>
    <w:rsid w:val="006A7CDE"/>
    <w:rsid w:val="006B0B82"/>
    <w:rsid w:val="006B1C8E"/>
    <w:rsid w:val="006B3624"/>
    <w:rsid w:val="006B7EF2"/>
    <w:rsid w:val="006C3B5F"/>
    <w:rsid w:val="006C4623"/>
    <w:rsid w:val="006D3A72"/>
    <w:rsid w:val="006D5EE3"/>
    <w:rsid w:val="006D7FF7"/>
    <w:rsid w:val="006E2E0C"/>
    <w:rsid w:val="006E5166"/>
    <w:rsid w:val="006F4D31"/>
    <w:rsid w:val="006F53EE"/>
    <w:rsid w:val="006F6102"/>
    <w:rsid w:val="007003D4"/>
    <w:rsid w:val="00717507"/>
    <w:rsid w:val="007236AB"/>
    <w:rsid w:val="007263B8"/>
    <w:rsid w:val="00726D9C"/>
    <w:rsid w:val="00726F2C"/>
    <w:rsid w:val="007320AE"/>
    <w:rsid w:val="007361A4"/>
    <w:rsid w:val="00736D30"/>
    <w:rsid w:val="00742FF3"/>
    <w:rsid w:val="00744D8D"/>
    <w:rsid w:val="00750C4B"/>
    <w:rsid w:val="0075488E"/>
    <w:rsid w:val="00756E71"/>
    <w:rsid w:val="00760EE2"/>
    <w:rsid w:val="00762D0A"/>
    <w:rsid w:val="00776395"/>
    <w:rsid w:val="0078378D"/>
    <w:rsid w:val="007903CF"/>
    <w:rsid w:val="00794B27"/>
    <w:rsid w:val="00796D51"/>
    <w:rsid w:val="00797862"/>
    <w:rsid w:val="007A7846"/>
    <w:rsid w:val="007B0750"/>
    <w:rsid w:val="007C65A1"/>
    <w:rsid w:val="007C674E"/>
    <w:rsid w:val="007D0F94"/>
    <w:rsid w:val="007E2825"/>
    <w:rsid w:val="007F2295"/>
    <w:rsid w:val="007F4B44"/>
    <w:rsid w:val="007F66F5"/>
    <w:rsid w:val="00812400"/>
    <w:rsid w:val="0082203C"/>
    <w:rsid w:val="00822B4A"/>
    <w:rsid w:val="00831E26"/>
    <w:rsid w:val="008360A8"/>
    <w:rsid w:val="008416E0"/>
    <w:rsid w:val="008448EC"/>
    <w:rsid w:val="008472FC"/>
    <w:rsid w:val="00852E93"/>
    <w:rsid w:val="00873D38"/>
    <w:rsid w:val="0088352E"/>
    <w:rsid w:val="00892EEE"/>
    <w:rsid w:val="008934B6"/>
    <w:rsid w:val="00897985"/>
    <w:rsid w:val="00897BFF"/>
    <w:rsid w:val="008A5FF1"/>
    <w:rsid w:val="008B2C5F"/>
    <w:rsid w:val="008B56B1"/>
    <w:rsid w:val="008B7D17"/>
    <w:rsid w:val="008C61B9"/>
    <w:rsid w:val="008D2FA9"/>
    <w:rsid w:val="008E1F6C"/>
    <w:rsid w:val="008E7763"/>
    <w:rsid w:val="008F595A"/>
    <w:rsid w:val="00905015"/>
    <w:rsid w:val="009063AA"/>
    <w:rsid w:val="00912477"/>
    <w:rsid w:val="009139AF"/>
    <w:rsid w:val="009159F8"/>
    <w:rsid w:val="00930CC0"/>
    <w:rsid w:val="00933003"/>
    <w:rsid w:val="0094124A"/>
    <w:rsid w:val="00943B06"/>
    <w:rsid w:val="00945864"/>
    <w:rsid w:val="00952128"/>
    <w:rsid w:val="00961BD6"/>
    <w:rsid w:val="009711A7"/>
    <w:rsid w:val="0097558C"/>
    <w:rsid w:val="009756B7"/>
    <w:rsid w:val="009759B8"/>
    <w:rsid w:val="009824A1"/>
    <w:rsid w:val="00982A32"/>
    <w:rsid w:val="009853E9"/>
    <w:rsid w:val="0098797E"/>
    <w:rsid w:val="00990580"/>
    <w:rsid w:val="00994AD2"/>
    <w:rsid w:val="009968FF"/>
    <w:rsid w:val="00996E16"/>
    <w:rsid w:val="009979E8"/>
    <w:rsid w:val="009A6FF1"/>
    <w:rsid w:val="009B61EE"/>
    <w:rsid w:val="009B69C5"/>
    <w:rsid w:val="009C0B2C"/>
    <w:rsid w:val="009E0CE8"/>
    <w:rsid w:val="009E3690"/>
    <w:rsid w:val="009E51FE"/>
    <w:rsid w:val="009E5643"/>
    <w:rsid w:val="009F1FDE"/>
    <w:rsid w:val="009F48CF"/>
    <w:rsid w:val="009F6A5E"/>
    <w:rsid w:val="009F72A7"/>
    <w:rsid w:val="00A05AC7"/>
    <w:rsid w:val="00A10870"/>
    <w:rsid w:val="00A119D9"/>
    <w:rsid w:val="00A145B7"/>
    <w:rsid w:val="00A20F84"/>
    <w:rsid w:val="00A21BED"/>
    <w:rsid w:val="00A27D99"/>
    <w:rsid w:val="00A30487"/>
    <w:rsid w:val="00A43A2E"/>
    <w:rsid w:val="00A46AD4"/>
    <w:rsid w:val="00A60D92"/>
    <w:rsid w:val="00A63160"/>
    <w:rsid w:val="00A74984"/>
    <w:rsid w:val="00A75F4F"/>
    <w:rsid w:val="00A7681C"/>
    <w:rsid w:val="00A85E60"/>
    <w:rsid w:val="00A86EAC"/>
    <w:rsid w:val="00A91BD4"/>
    <w:rsid w:val="00A923E7"/>
    <w:rsid w:val="00A92A06"/>
    <w:rsid w:val="00A952A8"/>
    <w:rsid w:val="00A95C08"/>
    <w:rsid w:val="00AA661C"/>
    <w:rsid w:val="00AC2F58"/>
    <w:rsid w:val="00AC6C20"/>
    <w:rsid w:val="00AD0507"/>
    <w:rsid w:val="00AD2F15"/>
    <w:rsid w:val="00AD3EC7"/>
    <w:rsid w:val="00AF04E7"/>
    <w:rsid w:val="00AF5C13"/>
    <w:rsid w:val="00B06762"/>
    <w:rsid w:val="00B12A12"/>
    <w:rsid w:val="00B211A6"/>
    <w:rsid w:val="00B237D7"/>
    <w:rsid w:val="00B32E3E"/>
    <w:rsid w:val="00B3326A"/>
    <w:rsid w:val="00B350A5"/>
    <w:rsid w:val="00B35DC6"/>
    <w:rsid w:val="00B369B4"/>
    <w:rsid w:val="00B40525"/>
    <w:rsid w:val="00B53817"/>
    <w:rsid w:val="00B540F0"/>
    <w:rsid w:val="00B54664"/>
    <w:rsid w:val="00B54D51"/>
    <w:rsid w:val="00B55A71"/>
    <w:rsid w:val="00B6076E"/>
    <w:rsid w:val="00B60F1C"/>
    <w:rsid w:val="00B61F85"/>
    <w:rsid w:val="00B66C2A"/>
    <w:rsid w:val="00B710B4"/>
    <w:rsid w:val="00B8058D"/>
    <w:rsid w:val="00B81A2E"/>
    <w:rsid w:val="00B821B5"/>
    <w:rsid w:val="00B830FA"/>
    <w:rsid w:val="00B9555B"/>
    <w:rsid w:val="00BA0760"/>
    <w:rsid w:val="00BA3469"/>
    <w:rsid w:val="00BA3CC7"/>
    <w:rsid w:val="00BA6929"/>
    <w:rsid w:val="00BC759A"/>
    <w:rsid w:val="00BC787B"/>
    <w:rsid w:val="00BD2FE3"/>
    <w:rsid w:val="00BE2E3B"/>
    <w:rsid w:val="00BF457D"/>
    <w:rsid w:val="00BF4775"/>
    <w:rsid w:val="00BF6873"/>
    <w:rsid w:val="00C02983"/>
    <w:rsid w:val="00C14E7A"/>
    <w:rsid w:val="00C16410"/>
    <w:rsid w:val="00C3131E"/>
    <w:rsid w:val="00C318FF"/>
    <w:rsid w:val="00C40C76"/>
    <w:rsid w:val="00C50ABD"/>
    <w:rsid w:val="00C558EE"/>
    <w:rsid w:val="00C623D7"/>
    <w:rsid w:val="00C6547A"/>
    <w:rsid w:val="00C65FB1"/>
    <w:rsid w:val="00C71542"/>
    <w:rsid w:val="00C72243"/>
    <w:rsid w:val="00C80F01"/>
    <w:rsid w:val="00C87311"/>
    <w:rsid w:val="00C930AF"/>
    <w:rsid w:val="00C93F15"/>
    <w:rsid w:val="00C973EC"/>
    <w:rsid w:val="00CA0C45"/>
    <w:rsid w:val="00CA403D"/>
    <w:rsid w:val="00CA6F35"/>
    <w:rsid w:val="00CB29EC"/>
    <w:rsid w:val="00CB443B"/>
    <w:rsid w:val="00CC3AB0"/>
    <w:rsid w:val="00CC68B9"/>
    <w:rsid w:val="00CD2F33"/>
    <w:rsid w:val="00CE104D"/>
    <w:rsid w:val="00CE1361"/>
    <w:rsid w:val="00CE13C4"/>
    <w:rsid w:val="00CF038D"/>
    <w:rsid w:val="00CF12AE"/>
    <w:rsid w:val="00CF63A1"/>
    <w:rsid w:val="00D033AD"/>
    <w:rsid w:val="00D07FA2"/>
    <w:rsid w:val="00D17668"/>
    <w:rsid w:val="00D1798D"/>
    <w:rsid w:val="00D26155"/>
    <w:rsid w:val="00D2646B"/>
    <w:rsid w:val="00D317B4"/>
    <w:rsid w:val="00D367B1"/>
    <w:rsid w:val="00D414B6"/>
    <w:rsid w:val="00D428B8"/>
    <w:rsid w:val="00D43BFB"/>
    <w:rsid w:val="00D440BE"/>
    <w:rsid w:val="00D443DC"/>
    <w:rsid w:val="00D448A0"/>
    <w:rsid w:val="00D4573A"/>
    <w:rsid w:val="00D46550"/>
    <w:rsid w:val="00D5277A"/>
    <w:rsid w:val="00D554A2"/>
    <w:rsid w:val="00D661BA"/>
    <w:rsid w:val="00D670A9"/>
    <w:rsid w:val="00D85A5F"/>
    <w:rsid w:val="00D85CEC"/>
    <w:rsid w:val="00D86524"/>
    <w:rsid w:val="00D877B6"/>
    <w:rsid w:val="00D87F8B"/>
    <w:rsid w:val="00D902A4"/>
    <w:rsid w:val="00D96CC8"/>
    <w:rsid w:val="00DA32D9"/>
    <w:rsid w:val="00DA387F"/>
    <w:rsid w:val="00DB1131"/>
    <w:rsid w:val="00DB2323"/>
    <w:rsid w:val="00DB331E"/>
    <w:rsid w:val="00DC0511"/>
    <w:rsid w:val="00DC0F3F"/>
    <w:rsid w:val="00DC4A8B"/>
    <w:rsid w:val="00DC4E21"/>
    <w:rsid w:val="00DD3154"/>
    <w:rsid w:val="00DD5358"/>
    <w:rsid w:val="00DD724D"/>
    <w:rsid w:val="00DD767C"/>
    <w:rsid w:val="00DE156E"/>
    <w:rsid w:val="00DF5D1C"/>
    <w:rsid w:val="00E00849"/>
    <w:rsid w:val="00E01519"/>
    <w:rsid w:val="00E05495"/>
    <w:rsid w:val="00E1588C"/>
    <w:rsid w:val="00E224A0"/>
    <w:rsid w:val="00E227F1"/>
    <w:rsid w:val="00E254F0"/>
    <w:rsid w:val="00E30D9E"/>
    <w:rsid w:val="00E315D0"/>
    <w:rsid w:val="00E32E72"/>
    <w:rsid w:val="00E366D9"/>
    <w:rsid w:val="00E368D1"/>
    <w:rsid w:val="00E40636"/>
    <w:rsid w:val="00E434A8"/>
    <w:rsid w:val="00E450FF"/>
    <w:rsid w:val="00E46BB7"/>
    <w:rsid w:val="00E51168"/>
    <w:rsid w:val="00E72A21"/>
    <w:rsid w:val="00E7715A"/>
    <w:rsid w:val="00E90FE2"/>
    <w:rsid w:val="00E93FA7"/>
    <w:rsid w:val="00EA3854"/>
    <w:rsid w:val="00EA444A"/>
    <w:rsid w:val="00EA794B"/>
    <w:rsid w:val="00EB30CC"/>
    <w:rsid w:val="00EB700D"/>
    <w:rsid w:val="00ED356E"/>
    <w:rsid w:val="00ED5F1B"/>
    <w:rsid w:val="00EE7D67"/>
    <w:rsid w:val="00EF2CA6"/>
    <w:rsid w:val="00F048D4"/>
    <w:rsid w:val="00F06CF2"/>
    <w:rsid w:val="00F131F3"/>
    <w:rsid w:val="00F163A1"/>
    <w:rsid w:val="00F23B3F"/>
    <w:rsid w:val="00F27CD0"/>
    <w:rsid w:val="00F33B83"/>
    <w:rsid w:val="00F34C84"/>
    <w:rsid w:val="00F47C43"/>
    <w:rsid w:val="00F54BD0"/>
    <w:rsid w:val="00F61A58"/>
    <w:rsid w:val="00F81072"/>
    <w:rsid w:val="00F83211"/>
    <w:rsid w:val="00F84EBB"/>
    <w:rsid w:val="00F86487"/>
    <w:rsid w:val="00F86537"/>
    <w:rsid w:val="00F86816"/>
    <w:rsid w:val="00F94D3E"/>
    <w:rsid w:val="00F95191"/>
    <w:rsid w:val="00FB3EF4"/>
    <w:rsid w:val="00FE2F21"/>
    <w:rsid w:val="00FE6DD2"/>
    <w:rsid w:val="00FF44F1"/>
    <w:rsid w:val="00FF5FDF"/>
    <w:rsid w:val="011FB6E9"/>
    <w:rsid w:val="0EAD38C6"/>
    <w:rsid w:val="106BEE14"/>
    <w:rsid w:val="18A54296"/>
    <w:rsid w:val="1C3417B8"/>
    <w:rsid w:val="22919D18"/>
    <w:rsid w:val="2B571113"/>
    <w:rsid w:val="2ED4F76B"/>
    <w:rsid w:val="2FA5BE4B"/>
    <w:rsid w:val="32DEDD74"/>
    <w:rsid w:val="3AA4BCD9"/>
    <w:rsid w:val="3C0EA467"/>
    <w:rsid w:val="3CA6F04D"/>
    <w:rsid w:val="3E020ECA"/>
    <w:rsid w:val="4D4F2310"/>
    <w:rsid w:val="53F4B2C0"/>
    <w:rsid w:val="67D8E53C"/>
    <w:rsid w:val="6E0ACDE0"/>
    <w:rsid w:val="6F44090F"/>
    <w:rsid w:val="7196AC47"/>
    <w:rsid w:val="7469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48C9B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sid w:val="00F131F3"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sid w:val="00264416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ziz\AppData\Roaming\Microsoft\Templates\Collaborate%20in%20Word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1" ma:contentTypeDescription="Create a new document." ma:contentTypeScope="" ma:versionID="64dfb1555687e0874b4304b796b5b0c7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e6e4c555b5e194d05b7203de9c4567b3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D590C0-9F04-42FC-A2B3-5ED44B387C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34700B-5E99-4797-931D-CA78A4A136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96324849-6FBB-4EC2-99CC-BBB40FFD48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Collaborate in Word tutorial</Template>
  <TotalTime>0</TotalTime>
  <Pages>11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2025-05-29T20:35:00Z</dcterms:created>
  <dcterms:modified xsi:type="dcterms:W3CDTF">2025-05-30T23:10:00Z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