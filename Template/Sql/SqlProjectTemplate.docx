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86C5" w14:textId="17DAB3F5" w:rsidR="006B1C8E" w:rsidRPr="0026504D" w:rsidRDefault="00374DEF" w:rsidP="006B1C8E">
      <w:pPr>
        <w:pStyle w:val="Subtitle"/>
      </w:pPr>
      <w:r>
        <w:t>Clean Architecture Project Template</w:t>
      </w:r>
      <w:r w:rsidR="00C3131E">
        <w:t xml:space="preserve"> -- </w:t>
      </w:r>
      <w:proofErr w:type="spellStart"/>
      <w:r w:rsidR="00831E26">
        <w:t>Sql</w:t>
      </w:r>
      <w:proofErr w:type="spellEnd"/>
    </w:p>
    <w:p w14:paraId="503918EB" w14:textId="3C6C933A" w:rsidR="003D28AE" w:rsidRDefault="003D28AE" w:rsidP="006F6102">
      <w:pPr>
        <w:pStyle w:val="NormalWeb"/>
      </w:pPr>
    </w:p>
    <w:p w14:paraId="0112EDA8" w14:textId="77777777" w:rsidR="00E30D9E" w:rsidRDefault="00E30D9E" w:rsidP="00E30D9E">
      <w:pPr>
        <w:pStyle w:val="NormalWeb"/>
      </w:pPr>
      <w:r>
        <w:t xml:space="preserve">Right Click on Src Folder and Create another project Name it </w:t>
      </w:r>
      <w:proofErr w:type="spellStart"/>
      <w:r>
        <w:t>CleanArchitecture.Infrastructure</w:t>
      </w:r>
      <w:proofErr w:type="spellEnd"/>
      <w:r>
        <w:t xml:space="preserve">. </w:t>
      </w:r>
      <w:proofErr w:type="spellStart"/>
      <w:r>
        <w:t>MicrosoftSql</w:t>
      </w:r>
      <w:proofErr w:type="spellEnd"/>
      <w:r>
        <w:t xml:space="preserve"> Project, ensure to create in the Src Folder </w:t>
      </w:r>
    </w:p>
    <w:p w14:paraId="4E33EE58" w14:textId="77777777" w:rsidR="00E30D9E" w:rsidRDefault="00E30D9E" w:rsidP="00E30D9E">
      <w:pPr>
        <w:pStyle w:val="NormalWeb"/>
      </w:pPr>
      <w:r w:rsidRPr="006E0A75">
        <w:rPr>
          <w:noProof/>
        </w:rPr>
        <w:drawing>
          <wp:inline distT="0" distB="0" distL="0" distR="0" wp14:anchorId="032AAFA1" wp14:editId="17A0702F">
            <wp:extent cx="5943600" cy="4168775"/>
            <wp:effectExtent l="0" t="0" r="0" b="3175"/>
            <wp:docPr id="111144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40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752B" w14:textId="77777777" w:rsidR="00E30D9E" w:rsidRDefault="00E30D9E" w:rsidP="00E30D9E">
      <w:pPr>
        <w:pStyle w:val="NormalWeb"/>
      </w:pPr>
    </w:p>
    <w:p w14:paraId="1EDAD7B4" w14:textId="77777777" w:rsidR="00E30D9E" w:rsidRDefault="00E30D9E" w:rsidP="00E30D9E">
      <w:pPr>
        <w:pStyle w:val="NormalWeb"/>
      </w:pPr>
      <w:r>
        <w:t xml:space="preserve">Click Next and Accept default as .net 9. And create the project. Your project Structure should look like </w:t>
      </w:r>
    </w:p>
    <w:p w14:paraId="4C91C924" w14:textId="77777777" w:rsidR="00E30D9E" w:rsidRDefault="00E30D9E" w:rsidP="00E30D9E">
      <w:pPr>
        <w:pStyle w:val="NormalWeb"/>
      </w:pPr>
      <w:r w:rsidRPr="006E0A75">
        <w:rPr>
          <w:noProof/>
        </w:rPr>
        <w:lastRenderedPageBreak/>
        <w:drawing>
          <wp:inline distT="0" distB="0" distL="0" distR="0" wp14:anchorId="00FC7380" wp14:editId="6FE7B75C">
            <wp:extent cx="5943600" cy="2199640"/>
            <wp:effectExtent l="0" t="0" r="0" b="0"/>
            <wp:docPr id="5721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9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3F20" w14:textId="77777777" w:rsidR="00E30D9E" w:rsidRDefault="00E30D9E" w:rsidP="00E30D9E">
      <w:pPr>
        <w:pStyle w:val="NormalWeb"/>
      </w:pPr>
    </w:p>
    <w:p w14:paraId="5C286852" w14:textId="77777777" w:rsidR="00E30D9E" w:rsidRDefault="00E30D9E" w:rsidP="00E30D9E">
      <w:pPr>
        <w:pStyle w:val="NormalWeb"/>
      </w:pPr>
      <w:r>
        <w:t xml:space="preserve">Copy Files from </w:t>
      </w:r>
      <w:proofErr w:type="spellStart"/>
      <w:r>
        <w:t>Infrastructure.Sql</w:t>
      </w:r>
      <w:proofErr w:type="spellEnd"/>
      <w:r>
        <w:t xml:space="preserve"> to Root folder, also add reference to Core Project, Add Nuget packages as shown in screen Shot below </w:t>
      </w:r>
    </w:p>
    <w:p w14:paraId="1536E663" w14:textId="77777777" w:rsidR="00E30D9E" w:rsidRDefault="00E30D9E" w:rsidP="00E30D9E">
      <w:pPr>
        <w:pStyle w:val="NormalWeb"/>
      </w:pPr>
      <w:r w:rsidRPr="00F71DA7">
        <w:rPr>
          <w:noProof/>
        </w:rPr>
        <w:drawing>
          <wp:inline distT="0" distB="0" distL="0" distR="0" wp14:anchorId="277237AA" wp14:editId="63CE41B5">
            <wp:extent cx="5943600" cy="608330"/>
            <wp:effectExtent l="0" t="0" r="0" b="1270"/>
            <wp:docPr id="27857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794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1A36" w14:textId="77777777" w:rsidR="00E30D9E" w:rsidRDefault="00E30D9E" w:rsidP="00E30D9E">
      <w:pPr>
        <w:pStyle w:val="NormalWeb"/>
      </w:pPr>
    </w:p>
    <w:p w14:paraId="54C776F0" w14:textId="0982AF87" w:rsidR="00E30D9E" w:rsidRDefault="00E30D9E" w:rsidP="00E30D9E">
      <w:pPr>
        <w:pStyle w:val="NormalWeb"/>
      </w:pPr>
      <w:r>
        <w:t>Project should look like:</w:t>
      </w:r>
    </w:p>
    <w:p w14:paraId="78435CC1" w14:textId="4A6146BA" w:rsidR="0093024C" w:rsidRDefault="0093024C" w:rsidP="00E30D9E">
      <w:pPr>
        <w:pStyle w:val="NormalWeb"/>
      </w:pPr>
      <w:r w:rsidRPr="0093024C">
        <w:lastRenderedPageBreak/>
        <w:drawing>
          <wp:inline distT="0" distB="0" distL="0" distR="0" wp14:anchorId="10E327CA" wp14:editId="696CAF01">
            <wp:extent cx="5943600" cy="5918835"/>
            <wp:effectExtent l="0" t="0" r="0" b="5715"/>
            <wp:docPr id="1148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3DAC" w14:textId="2C58DD28" w:rsidR="00B54D51" w:rsidRDefault="00B54D51" w:rsidP="006F6102">
      <w:pPr>
        <w:pStyle w:val="NormalWeb"/>
      </w:pPr>
    </w:p>
    <w:p w14:paraId="48501E15" w14:textId="45FE4589" w:rsidR="001419C1" w:rsidRDefault="0093024C" w:rsidP="0093024C">
      <w:pPr>
        <w:pStyle w:val="Subtitle"/>
      </w:pPr>
      <w:r>
        <w:t xml:space="preserve">Test </w:t>
      </w:r>
      <w:proofErr w:type="spellStart"/>
      <w:r>
        <w:t>Sql</w:t>
      </w:r>
      <w:proofErr w:type="spellEnd"/>
      <w:r>
        <w:t xml:space="preserve"> Project </w:t>
      </w:r>
    </w:p>
    <w:p w14:paraId="2E832B5B" w14:textId="03414BB9" w:rsidR="00D554A2" w:rsidRDefault="0093024C" w:rsidP="00D554A2">
      <w:pPr>
        <w:pStyle w:val="NormalWeb"/>
      </w:pPr>
      <w:r>
        <w:t xml:space="preserve">Right Click and Add the </w:t>
      </w:r>
      <w:proofErr w:type="spellStart"/>
      <w:r>
        <w:t>Sql</w:t>
      </w:r>
      <w:proofErr w:type="spellEnd"/>
      <w:r>
        <w:t xml:space="preserve"> Test Project ensure to save it in Tests Folder </w:t>
      </w:r>
    </w:p>
    <w:p w14:paraId="79230890" w14:textId="58FE6184" w:rsidR="00D554A2" w:rsidRDefault="0093024C" w:rsidP="00D554A2">
      <w:pPr>
        <w:pStyle w:val="NormalWeb"/>
      </w:pPr>
      <w:r w:rsidRPr="0093024C">
        <w:lastRenderedPageBreak/>
        <w:drawing>
          <wp:inline distT="0" distB="0" distL="0" distR="0" wp14:anchorId="31EFE1CA" wp14:editId="37CE8630">
            <wp:extent cx="5943600" cy="4106545"/>
            <wp:effectExtent l="0" t="0" r="0" b="8255"/>
            <wp:docPr id="17962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8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C040" w14:textId="5A2494D6" w:rsidR="0093024C" w:rsidRDefault="0093024C" w:rsidP="00D554A2">
      <w:pPr>
        <w:pStyle w:val="NormalWeb"/>
      </w:pPr>
      <w:r>
        <w:t xml:space="preserve">Click Next and Take the Default to create the Project, </w:t>
      </w:r>
    </w:p>
    <w:p w14:paraId="59E84914" w14:textId="6ABD8DF3" w:rsidR="0093024C" w:rsidRDefault="0093024C" w:rsidP="00D554A2">
      <w:pPr>
        <w:pStyle w:val="NormalWeb"/>
      </w:pPr>
      <w:r>
        <w:t xml:space="preserve">Copy All Files from Infrastructure test folder to root and ensure Project file looks like the following with all </w:t>
      </w:r>
      <w:proofErr w:type="spellStart"/>
      <w:r>
        <w:t>nuget</w:t>
      </w:r>
      <w:proofErr w:type="spellEnd"/>
      <w:r>
        <w:t xml:space="preserve"> packages installed:</w:t>
      </w:r>
    </w:p>
    <w:p w14:paraId="0321B5B2" w14:textId="77777777" w:rsidR="0093024C" w:rsidRDefault="0093024C" w:rsidP="00D554A2">
      <w:pPr>
        <w:pStyle w:val="NormalWeb"/>
      </w:pPr>
    </w:p>
    <w:p w14:paraId="41AD9A88" w14:textId="4A38B640" w:rsidR="0093024C" w:rsidRDefault="00F9714D" w:rsidP="00D554A2">
      <w:pPr>
        <w:pStyle w:val="NormalWeb"/>
      </w:pPr>
      <w:r w:rsidRPr="00F9714D">
        <w:drawing>
          <wp:inline distT="0" distB="0" distL="0" distR="0" wp14:anchorId="7CB49707" wp14:editId="6A488EBC">
            <wp:extent cx="5943600" cy="2473325"/>
            <wp:effectExtent l="0" t="0" r="0" b="3175"/>
            <wp:docPr id="209302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3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74D2" w14:textId="2D97F8BB" w:rsidR="00854609" w:rsidRDefault="00F35489" w:rsidP="00D554A2">
      <w:pPr>
        <w:pStyle w:val="NormalWeb"/>
      </w:pPr>
      <w:r>
        <w:lastRenderedPageBreak/>
        <w:t xml:space="preserve"> </w:t>
      </w:r>
    </w:p>
    <w:p w14:paraId="32622325" w14:textId="77777777" w:rsidR="0093024C" w:rsidRDefault="0093024C" w:rsidP="00D554A2">
      <w:pPr>
        <w:pStyle w:val="NormalWeb"/>
      </w:pPr>
    </w:p>
    <w:p w14:paraId="480B3179" w14:textId="53BD0B0A" w:rsidR="0093024C" w:rsidRDefault="0093024C" w:rsidP="00D554A2">
      <w:pPr>
        <w:pStyle w:val="NormalWeb"/>
      </w:pPr>
      <w:r>
        <w:t xml:space="preserve">Add Reference to Core and </w:t>
      </w:r>
      <w:proofErr w:type="spellStart"/>
      <w:r>
        <w:t>Sql</w:t>
      </w:r>
      <w:proofErr w:type="spellEnd"/>
      <w:r>
        <w:t xml:space="preserve"> Project</w:t>
      </w:r>
      <w:r w:rsidR="00F35489">
        <w:t xml:space="preserve">. Copy Files from </w:t>
      </w:r>
      <w:proofErr w:type="spellStart"/>
      <w:r w:rsidR="00F35489">
        <w:t>Infrastructure.SqlTest</w:t>
      </w:r>
      <w:proofErr w:type="spellEnd"/>
      <w:r w:rsidR="00F35489">
        <w:t xml:space="preserve"> folder to root folder </w:t>
      </w:r>
    </w:p>
    <w:p w14:paraId="6E41DA0D" w14:textId="77777777" w:rsidR="00B23050" w:rsidRDefault="00B23050" w:rsidP="00D554A2">
      <w:pPr>
        <w:pStyle w:val="NormalWeb"/>
      </w:pPr>
    </w:p>
    <w:p w14:paraId="7B02C2EE" w14:textId="5E61949B" w:rsidR="00B23050" w:rsidRDefault="00B23050" w:rsidP="00B23050">
      <w:pPr>
        <w:pStyle w:val="Subtitle"/>
      </w:pPr>
      <w:r>
        <w:t xml:space="preserve">Database Project </w:t>
      </w:r>
    </w:p>
    <w:p w14:paraId="66541574" w14:textId="5E985BAA" w:rsidR="00B23050" w:rsidRDefault="00B23050" w:rsidP="00B23050">
      <w:r>
        <w:t>Create a new Folder in the Solution Folder, and named it Database, and Create a new Solution Folder with the same Name.</w:t>
      </w:r>
    </w:p>
    <w:p w14:paraId="3583B860" w14:textId="716FFDF8" w:rsidR="00B23050" w:rsidRDefault="00B23050" w:rsidP="00B23050">
      <w:r>
        <w:t>Right Click to Add a new SQL Serv er Database Project, make sure to use the Database folder. Name of the Project: CleanArchitectureDb</w:t>
      </w:r>
    </w:p>
    <w:p w14:paraId="62BBE989" w14:textId="4473DF93" w:rsidR="00B23050" w:rsidRDefault="00B23050" w:rsidP="00B23050">
      <w:r w:rsidRPr="00B23050">
        <w:drawing>
          <wp:inline distT="0" distB="0" distL="0" distR="0" wp14:anchorId="2C54DED9" wp14:editId="12FB04C0">
            <wp:extent cx="5943600" cy="4148455"/>
            <wp:effectExtent l="0" t="0" r="0" b="4445"/>
            <wp:docPr id="5581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6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A72E" w14:textId="47B82EA0" w:rsidR="00B23050" w:rsidRDefault="00B23050" w:rsidP="00B23050">
      <w:r>
        <w:t xml:space="preserve">Above Screen Shot is showing wrong where the project will be </w:t>
      </w:r>
      <w:proofErr w:type="gramStart"/>
      <w:r>
        <w:t>create</w:t>
      </w:r>
      <w:proofErr w:type="gramEnd"/>
      <w:r>
        <w:t xml:space="preserve">, ensure it is Selected as Database folder, which you created above. </w:t>
      </w:r>
    </w:p>
    <w:p w14:paraId="19C00C97" w14:textId="74C825D1" w:rsidR="008A2EBE" w:rsidRDefault="008A2EBE" w:rsidP="00B23050">
      <w:r>
        <w:t xml:space="preserve">Copy Files from Database Folder to Root of the Project, Publish the Project </w:t>
      </w:r>
    </w:p>
    <w:p w14:paraId="1C7D49F2" w14:textId="3FBC3F7D" w:rsidR="008A2EBE" w:rsidRDefault="008A2EBE" w:rsidP="00B23050">
      <w:r w:rsidRPr="008A2EBE">
        <w:lastRenderedPageBreak/>
        <w:drawing>
          <wp:inline distT="0" distB="0" distL="0" distR="0" wp14:anchorId="33DC7BC6" wp14:editId="0B3BC54B">
            <wp:extent cx="5943600" cy="3696970"/>
            <wp:effectExtent l="0" t="0" r="0" b="0"/>
            <wp:docPr id="11126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4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EF4" w14:textId="77777777" w:rsidR="00B23050" w:rsidRPr="00B23050" w:rsidRDefault="00B23050" w:rsidP="00B23050"/>
    <w:p w14:paraId="287EDB67" w14:textId="77777777" w:rsidR="00F35489" w:rsidRDefault="00F35489" w:rsidP="00D554A2">
      <w:pPr>
        <w:pStyle w:val="NormalWeb"/>
      </w:pPr>
    </w:p>
    <w:p w14:paraId="7A0A0C5E" w14:textId="77777777" w:rsidR="00F35489" w:rsidRDefault="00F35489" w:rsidP="00D554A2">
      <w:pPr>
        <w:pStyle w:val="NormalWeb"/>
      </w:pPr>
    </w:p>
    <w:p w14:paraId="2A76128D" w14:textId="5E99A94D" w:rsidR="00F35489" w:rsidRDefault="00074D09" w:rsidP="00D554A2">
      <w:pPr>
        <w:pStyle w:val="NormalWeb"/>
      </w:pPr>
      <w:r>
        <w:t>Database project should look like:</w:t>
      </w:r>
    </w:p>
    <w:p w14:paraId="64943DA9" w14:textId="25ACB5C2" w:rsidR="00074D09" w:rsidRDefault="00074D09" w:rsidP="00D554A2">
      <w:pPr>
        <w:pStyle w:val="NormalWeb"/>
      </w:pPr>
      <w:r w:rsidRPr="00074D09">
        <w:lastRenderedPageBreak/>
        <w:drawing>
          <wp:inline distT="0" distB="0" distL="0" distR="0" wp14:anchorId="6DC58C0C" wp14:editId="0FA9B0C7">
            <wp:extent cx="5943600" cy="5601335"/>
            <wp:effectExtent l="0" t="0" r="0" b="0"/>
            <wp:docPr id="85685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9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3C6" w14:textId="1157B345" w:rsidR="00D554A2" w:rsidRDefault="00074D09" w:rsidP="00D554A2">
      <w:pPr>
        <w:pStyle w:val="NormalWeb"/>
      </w:pPr>
      <w:r>
        <w:t xml:space="preserve">Once you deploy the database, run your database SQL Tests. </w:t>
      </w:r>
    </w:p>
    <w:p w14:paraId="4DD6D800" w14:textId="77777777" w:rsidR="007903CF" w:rsidRDefault="007903CF" w:rsidP="00D554A2">
      <w:pPr>
        <w:pStyle w:val="NormalWeb"/>
      </w:pPr>
    </w:p>
    <w:p w14:paraId="373EDE5A" w14:textId="77777777" w:rsidR="009F1FDE" w:rsidRDefault="009F1FDE" w:rsidP="006F6102">
      <w:pPr>
        <w:pStyle w:val="NormalWeb"/>
      </w:pPr>
    </w:p>
    <w:p w14:paraId="07F93456" w14:textId="5996B9B7" w:rsidR="00231972" w:rsidRDefault="00231972" w:rsidP="006F6102">
      <w:pPr>
        <w:pStyle w:val="NormalWeb"/>
      </w:pPr>
    </w:p>
    <w:p w14:paraId="67FE3725" w14:textId="77777777" w:rsidR="00323E82" w:rsidRDefault="00323E82" w:rsidP="006F6102">
      <w:pPr>
        <w:pStyle w:val="NormalWeb"/>
      </w:pPr>
    </w:p>
    <w:sectPr w:rsidR="00323E82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CF45E" w14:textId="77777777" w:rsidR="007E04A0" w:rsidRDefault="007E04A0">
      <w:pPr>
        <w:spacing w:line="240" w:lineRule="auto"/>
      </w:pPr>
      <w:r>
        <w:separator/>
      </w:r>
    </w:p>
  </w:endnote>
  <w:endnote w:type="continuationSeparator" w:id="0">
    <w:p w14:paraId="22C8746E" w14:textId="77777777" w:rsidR="007E04A0" w:rsidRDefault="007E04A0">
      <w:pPr>
        <w:spacing w:line="240" w:lineRule="auto"/>
      </w:pPr>
      <w:r>
        <w:continuationSeparator/>
      </w:r>
    </w:p>
  </w:endnote>
  <w:endnote w:type="continuationNotice" w:id="1">
    <w:p w14:paraId="27648B90" w14:textId="77777777" w:rsidR="007E04A0" w:rsidRDefault="007E04A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7194F" w14:textId="77777777" w:rsidR="007E04A0" w:rsidRDefault="007E04A0">
      <w:pPr>
        <w:spacing w:line="240" w:lineRule="auto"/>
      </w:pPr>
      <w:r>
        <w:separator/>
      </w:r>
    </w:p>
  </w:footnote>
  <w:footnote w:type="continuationSeparator" w:id="0">
    <w:p w14:paraId="06A483C3" w14:textId="77777777" w:rsidR="007E04A0" w:rsidRDefault="007E04A0">
      <w:pPr>
        <w:spacing w:line="240" w:lineRule="auto"/>
      </w:pPr>
      <w:r>
        <w:continuationSeparator/>
      </w:r>
    </w:p>
  </w:footnote>
  <w:footnote w:type="continuationNotice" w:id="1">
    <w:p w14:paraId="1D097768" w14:textId="77777777" w:rsidR="007E04A0" w:rsidRDefault="007E04A0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8550"/>
        </w:tabs>
        <w:ind w:left="855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FFFFFFFE"/>
    <w:multiLevelType w:val="singleLevel"/>
    <w:tmpl w:val="384E81E4"/>
    <w:lvl w:ilvl="0">
      <w:numFmt w:val="bullet"/>
      <w:lvlText w:val="*"/>
      <w:lvlJc w:val="left"/>
    </w:lvl>
  </w:abstractNum>
  <w:abstractNum w:abstractNumId="10" w15:restartNumberingAfterBreak="0">
    <w:nsid w:val="00000001"/>
    <w:multiLevelType w:val="hybridMultilevel"/>
    <w:tmpl w:val="FFFFFFFF"/>
    <w:lvl w:ilvl="0" w:tplc="00000005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</w:lvl>
    <w:lvl w:ilvl="1" w:tplc="00000006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</w:lvl>
    <w:lvl w:ilvl="2" w:tplc="00000007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000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0000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0000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0000B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0000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00000D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107270B"/>
    <w:multiLevelType w:val="hybridMultilevel"/>
    <w:tmpl w:val="717634BE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01082EA6"/>
    <w:multiLevelType w:val="hybridMultilevel"/>
    <w:tmpl w:val="90466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2D54C65"/>
    <w:multiLevelType w:val="hybridMultilevel"/>
    <w:tmpl w:val="EAB6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35636BB"/>
    <w:multiLevelType w:val="hybridMultilevel"/>
    <w:tmpl w:val="C2166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A61912"/>
    <w:multiLevelType w:val="hybridMultilevel"/>
    <w:tmpl w:val="CD2A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4518E7"/>
    <w:multiLevelType w:val="hybridMultilevel"/>
    <w:tmpl w:val="07E0A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3393160"/>
    <w:multiLevelType w:val="hybridMultilevel"/>
    <w:tmpl w:val="60984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566FC4"/>
    <w:multiLevelType w:val="multilevel"/>
    <w:tmpl w:val="118C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5D3B90"/>
    <w:multiLevelType w:val="hybridMultilevel"/>
    <w:tmpl w:val="A28C5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F90B41"/>
    <w:multiLevelType w:val="hybridMultilevel"/>
    <w:tmpl w:val="F906F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3000042"/>
    <w:multiLevelType w:val="hybridMultilevel"/>
    <w:tmpl w:val="16446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746313"/>
    <w:multiLevelType w:val="hybridMultilevel"/>
    <w:tmpl w:val="400E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98263A"/>
    <w:multiLevelType w:val="hybridMultilevel"/>
    <w:tmpl w:val="667E8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82173B"/>
    <w:multiLevelType w:val="hybridMultilevel"/>
    <w:tmpl w:val="B2CAA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8B0906"/>
    <w:multiLevelType w:val="hybridMultilevel"/>
    <w:tmpl w:val="DE888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E71319"/>
    <w:multiLevelType w:val="hybridMultilevel"/>
    <w:tmpl w:val="CBA8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2A44D1"/>
    <w:multiLevelType w:val="hybridMultilevel"/>
    <w:tmpl w:val="7E96A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233883"/>
    <w:multiLevelType w:val="multilevel"/>
    <w:tmpl w:val="8ADCA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6F7730"/>
    <w:multiLevelType w:val="hybridMultilevel"/>
    <w:tmpl w:val="6F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FA73B3"/>
    <w:multiLevelType w:val="hybridMultilevel"/>
    <w:tmpl w:val="47620E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B885EEB"/>
    <w:multiLevelType w:val="hybridMultilevel"/>
    <w:tmpl w:val="6950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BF151C"/>
    <w:multiLevelType w:val="hybridMultilevel"/>
    <w:tmpl w:val="2702E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53007D"/>
    <w:multiLevelType w:val="multilevel"/>
    <w:tmpl w:val="C252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216B8D"/>
    <w:multiLevelType w:val="hybridMultilevel"/>
    <w:tmpl w:val="3D1C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CC10A3"/>
    <w:multiLevelType w:val="multilevel"/>
    <w:tmpl w:val="F116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136B5B"/>
    <w:multiLevelType w:val="multilevel"/>
    <w:tmpl w:val="912C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B52CEE"/>
    <w:multiLevelType w:val="multilevel"/>
    <w:tmpl w:val="BFCEB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8340A"/>
    <w:multiLevelType w:val="multilevel"/>
    <w:tmpl w:val="67B4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504C53"/>
    <w:multiLevelType w:val="hybridMultilevel"/>
    <w:tmpl w:val="9D60F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45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12221B"/>
    <w:multiLevelType w:val="hybridMultilevel"/>
    <w:tmpl w:val="3E521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174303">
    <w:abstractNumId w:val="44"/>
  </w:num>
  <w:num w:numId="2" w16cid:durableId="1064135803">
    <w:abstractNumId w:val="44"/>
    <w:lvlOverride w:ilvl="0">
      <w:startOverride w:val="1"/>
    </w:lvlOverride>
  </w:num>
  <w:num w:numId="3" w16cid:durableId="1878422306">
    <w:abstractNumId w:val="44"/>
  </w:num>
  <w:num w:numId="4" w16cid:durableId="2116556618">
    <w:abstractNumId w:val="44"/>
    <w:lvlOverride w:ilvl="0">
      <w:startOverride w:val="1"/>
    </w:lvlOverride>
  </w:num>
  <w:num w:numId="5" w16cid:durableId="2085757416">
    <w:abstractNumId w:val="8"/>
  </w:num>
  <w:num w:numId="6" w16cid:durableId="808590201">
    <w:abstractNumId w:val="44"/>
    <w:lvlOverride w:ilvl="0">
      <w:startOverride w:val="1"/>
    </w:lvlOverride>
  </w:num>
  <w:num w:numId="7" w16cid:durableId="3612480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6698136">
    <w:abstractNumId w:val="16"/>
  </w:num>
  <w:num w:numId="9" w16cid:durableId="23654941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7670965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15224917">
    <w:abstractNumId w:val="7"/>
  </w:num>
  <w:num w:numId="12" w16cid:durableId="877162305">
    <w:abstractNumId w:val="6"/>
  </w:num>
  <w:num w:numId="13" w16cid:durableId="955062368">
    <w:abstractNumId w:val="5"/>
  </w:num>
  <w:num w:numId="14" w16cid:durableId="1235892094">
    <w:abstractNumId w:val="4"/>
  </w:num>
  <w:num w:numId="15" w16cid:durableId="259878711">
    <w:abstractNumId w:val="3"/>
  </w:num>
  <w:num w:numId="16" w16cid:durableId="1385569490">
    <w:abstractNumId w:val="2"/>
  </w:num>
  <w:num w:numId="17" w16cid:durableId="298612166">
    <w:abstractNumId w:val="1"/>
  </w:num>
  <w:num w:numId="18" w16cid:durableId="1347366464">
    <w:abstractNumId w:val="0"/>
  </w:num>
  <w:num w:numId="19" w16cid:durableId="587619026">
    <w:abstractNumId w:val="45"/>
  </w:num>
  <w:num w:numId="20" w16cid:durableId="2074698884">
    <w:abstractNumId w:val="15"/>
  </w:num>
  <w:num w:numId="21" w16cid:durableId="1498226010">
    <w:abstractNumId w:val="40"/>
  </w:num>
  <w:num w:numId="22" w16cid:durableId="1186215924">
    <w:abstractNumId w:val="38"/>
  </w:num>
  <w:num w:numId="23" w16cid:durableId="670529670">
    <w:abstractNumId w:val="20"/>
  </w:num>
  <w:num w:numId="24" w16cid:durableId="2130123897">
    <w:abstractNumId w:val="41"/>
  </w:num>
  <w:num w:numId="25" w16cid:durableId="807279653">
    <w:abstractNumId w:val="42"/>
  </w:num>
  <w:num w:numId="26" w16cid:durableId="1714766171">
    <w:abstractNumId w:val="30"/>
  </w:num>
  <w:num w:numId="27" w16cid:durableId="1267882266">
    <w:abstractNumId w:val="37"/>
  </w:num>
  <w:num w:numId="28" w16cid:durableId="1226523217">
    <w:abstractNumId w:val="39"/>
  </w:num>
  <w:num w:numId="29" w16cid:durableId="2043363871">
    <w:abstractNumId w:val="35"/>
  </w:num>
  <w:num w:numId="30" w16cid:durableId="265114538">
    <w:abstractNumId w:val="27"/>
  </w:num>
  <w:num w:numId="31" w16cid:durableId="526716545">
    <w:abstractNumId w:val="18"/>
  </w:num>
  <w:num w:numId="32" w16cid:durableId="942612249">
    <w:abstractNumId w:val="9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33" w16cid:durableId="212425124">
    <w:abstractNumId w:val="23"/>
  </w:num>
  <w:num w:numId="34" w16cid:durableId="2146658859">
    <w:abstractNumId w:val="34"/>
  </w:num>
  <w:num w:numId="35" w16cid:durableId="750002679">
    <w:abstractNumId w:val="11"/>
  </w:num>
  <w:num w:numId="36" w16cid:durableId="2013483700">
    <w:abstractNumId w:val="22"/>
  </w:num>
  <w:num w:numId="37" w16cid:durableId="90130780">
    <w:abstractNumId w:val="12"/>
  </w:num>
  <w:num w:numId="38" w16cid:durableId="1463889112">
    <w:abstractNumId w:val="14"/>
  </w:num>
  <w:num w:numId="39" w16cid:durableId="872378717">
    <w:abstractNumId w:val="33"/>
  </w:num>
  <w:num w:numId="40" w16cid:durableId="1123421556">
    <w:abstractNumId w:val="36"/>
  </w:num>
  <w:num w:numId="41" w16cid:durableId="162740304">
    <w:abstractNumId w:val="13"/>
  </w:num>
  <w:num w:numId="42" w16cid:durableId="996805313">
    <w:abstractNumId w:val="10"/>
  </w:num>
  <w:num w:numId="43" w16cid:durableId="433018206">
    <w:abstractNumId w:val="32"/>
  </w:num>
  <w:num w:numId="44" w16cid:durableId="1370105725">
    <w:abstractNumId w:val="24"/>
  </w:num>
  <w:num w:numId="45" w16cid:durableId="926499276">
    <w:abstractNumId w:val="43"/>
  </w:num>
  <w:num w:numId="46" w16cid:durableId="209460776">
    <w:abstractNumId w:val="17"/>
  </w:num>
  <w:num w:numId="47" w16cid:durableId="931936697">
    <w:abstractNumId w:val="28"/>
  </w:num>
  <w:num w:numId="48" w16cid:durableId="441268882">
    <w:abstractNumId w:val="29"/>
  </w:num>
  <w:num w:numId="49" w16cid:durableId="14161658">
    <w:abstractNumId w:val="26"/>
  </w:num>
  <w:num w:numId="50" w16cid:durableId="1378507625">
    <w:abstractNumId w:val="19"/>
  </w:num>
  <w:num w:numId="51" w16cid:durableId="520096802">
    <w:abstractNumId w:val="21"/>
  </w:num>
  <w:num w:numId="52" w16cid:durableId="458888257">
    <w:abstractNumId w:val="25"/>
  </w:num>
  <w:num w:numId="53" w16cid:durableId="1267887844">
    <w:abstractNumId w:val="46"/>
  </w:num>
  <w:num w:numId="54" w16cid:durableId="8275242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F2"/>
    <w:rsid w:val="00007533"/>
    <w:rsid w:val="000150E9"/>
    <w:rsid w:val="00015373"/>
    <w:rsid w:val="00030E3C"/>
    <w:rsid w:val="00041A11"/>
    <w:rsid w:val="00045290"/>
    <w:rsid w:val="0004645E"/>
    <w:rsid w:val="00046D38"/>
    <w:rsid w:val="00057527"/>
    <w:rsid w:val="00060B4F"/>
    <w:rsid w:val="00072D27"/>
    <w:rsid w:val="00073B24"/>
    <w:rsid w:val="00074B18"/>
    <w:rsid w:val="00074D09"/>
    <w:rsid w:val="00076185"/>
    <w:rsid w:val="00083C22"/>
    <w:rsid w:val="00085308"/>
    <w:rsid w:val="00086E87"/>
    <w:rsid w:val="000871A8"/>
    <w:rsid w:val="00093103"/>
    <w:rsid w:val="000A036B"/>
    <w:rsid w:val="000D00A0"/>
    <w:rsid w:val="000D0E4A"/>
    <w:rsid w:val="000D17BA"/>
    <w:rsid w:val="000D4CDD"/>
    <w:rsid w:val="000D7D3D"/>
    <w:rsid w:val="000F11B9"/>
    <w:rsid w:val="000F5C3A"/>
    <w:rsid w:val="00100FB1"/>
    <w:rsid w:val="00102341"/>
    <w:rsid w:val="00105960"/>
    <w:rsid w:val="001073CE"/>
    <w:rsid w:val="00107678"/>
    <w:rsid w:val="0011019A"/>
    <w:rsid w:val="0011110C"/>
    <w:rsid w:val="001126E8"/>
    <w:rsid w:val="001161EA"/>
    <w:rsid w:val="00121553"/>
    <w:rsid w:val="001238BA"/>
    <w:rsid w:val="00123EDC"/>
    <w:rsid w:val="00131CAB"/>
    <w:rsid w:val="00140746"/>
    <w:rsid w:val="0014171A"/>
    <w:rsid w:val="001419C1"/>
    <w:rsid w:val="0014699A"/>
    <w:rsid w:val="00151675"/>
    <w:rsid w:val="00170CCC"/>
    <w:rsid w:val="00172D41"/>
    <w:rsid w:val="00180769"/>
    <w:rsid w:val="00181611"/>
    <w:rsid w:val="001A662D"/>
    <w:rsid w:val="001A728C"/>
    <w:rsid w:val="001B290F"/>
    <w:rsid w:val="001B6FEB"/>
    <w:rsid w:val="001C21D4"/>
    <w:rsid w:val="001C5F2E"/>
    <w:rsid w:val="001D0BD1"/>
    <w:rsid w:val="001D7585"/>
    <w:rsid w:val="001E3396"/>
    <w:rsid w:val="001E6321"/>
    <w:rsid w:val="001F3C13"/>
    <w:rsid w:val="002017AC"/>
    <w:rsid w:val="00203461"/>
    <w:rsid w:val="00204254"/>
    <w:rsid w:val="002050CF"/>
    <w:rsid w:val="002069FC"/>
    <w:rsid w:val="002168BB"/>
    <w:rsid w:val="0022365C"/>
    <w:rsid w:val="00230225"/>
    <w:rsid w:val="0023030D"/>
    <w:rsid w:val="00230DEF"/>
    <w:rsid w:val="00230E47"/>
    <w:rsid w:val="00231972"/>
    <w:rsid w:val="0023572E"/>
    <w:rsid w:val="00235805"/>
    <w:rsid w:val="002359ED"/>
    <w:rsid w:val="00236869"/>
    <w:rsid w:val="0023795B"/>
    <w:rsid w:val="00245621"/>
    <w:rsid w:val="00252520"/>
    <w:rsid w:val="0025614D"/>
    <w:rsid w:val="00261FBB"/>
    <w:rsid w:val="002625F9"/>
    <w:rsid w:val="002631F7"/>
    <w:rsid w:val="00264416"/>
    <w:rsid w:val="0026484A"/>
    <w:rsid w:val="0026504D"/>
    <w:rsid w:val="002661C9"/>
    <w:rsid w:val="002700FC"/>
    <w:rsid w:val="00274640"/>
    <w:rsid w:val="00274856"/>
    <w:rsid w:val="00276926"/>
    <w:rsid w:val="00282D94"/>
    <w:rsid w:val="002A2D1B"/>
    <w:rsid w:val="002A67C8"/>
    <w:rsid w:val="002A6A1A"/>
    <w:rsid w:val="002B2065"/>
    <w:rsid w:val="002B3FF2"/>
    <w:rsid w:val="002B40B7"/>
    <w:rsid w:val="002B777F"/>
    <w:rsid w:val="002C5D75"/>
    <w:rsid w:val="002D288E"/>
    <w:rsid w:val="002D6174"/>
    <w:rsid w:val="002D623A"/>
    <w:rsid w:val="00301789"/>
    <w:rsid w:val="00302F02"/>
    <w:rsid w:val="00303B9F"/>
    <w:rsid w:val="0030504D"/>
    <w:rsid w:val="00317449"/>
    <w:rsid w:val="00321BF2"/>
    <w:rsid w:val="00321DFE"/>
    <w:rsid w:val="00323E82"/>
    <w:rsid w:val="00325194"/>
    <w:rsid w:val="00325AAD"/>
    <w:rsid w:val="00340383"/>
    <w:rsid w:val="0036260E"/>
    <w:rsid w:val="00370ED8"/>
    <w:rsid w:val="003728E3"/>
    <w:rsid w:val="00374DEF"/>
    <w:rsid w:val="0037672D"/>
    <w:rsid w:val="00382B3F"/>
    <w:rsid w:val="003900A8"/>
    <w:rsid w:val="003905E1"/>
    <w:rsid w:val="003962D3"/>
    <w:rsid w:val="003972DE"/>
    <w:rsid w:val="003A3002"/>
    <w:rsid w:val="003A6A94"/>
    <w:rsid w:val="003B4645"/>
    <w:rsid w:val="003B51A7"/>
    <w:rsid w:val="003B542F"/>
    <w:rsid w:val="003B6A7A"/>
    <w:rsid w:val="003C7D9D"/>
    <w:rsid w:val="003D28AE"/>
    <w:rsid w:val="003D4B49"/>
    <w:rsid w:val="003E08A7"/>
    <w:rsid w:val="003E3A63"/>
    <w:rsid w:val="003E76B5"/>
    <w:rsid w:val="003F39A5"/>
    <w:rsid w:val="003F5E29"/>
    <w:rsid w:val="00415C50"/>
    <w:rsid w:val="00416C39"/>
    <w:rsid w:val="004252AC"/>
    <w:rsid w:val="004560F0"/>
    <w:rsid w:val="00457BEB"/>
    <w:rsid w:val="00461B2E"/>
    <w:rsid w:val="00463399"/>
    <w:rsid w:val="00482CFC"/>
    <w:rsid w:val="00484C72"/>
    <w:rsid w:val="00487996"/>
    <w:rsid w:val="00490738"/>
    <w:rsid w:val="004911C1"/>
    <w:rsid w:val="00491910"/>
    <w:rsid w:val="0049659B"/>
    <w:rsid w:val="004A3D03"/>
    <w:rsid w:val="004B1460"/>
    <w:rsid w:val="004B24F2"/>
    <w:rsid w:val="004B4DC0"/>
    <w:rsid w:val="004B6D7F"/>
    <w:rsid w:val="004C542D"/>
    <w:rsid w:val="004D0A89"/>
    <w:rsid w:val="004D6D56"/>
    <w:rsid w:val="004D785F"/>
    <w:rsid w:val="004E744B"/>
    <w:rsid w:val="004F37EC"/>
    <w:rsid w:val="004F7760"/>
    <w:rsid w:val="00510D67"/>
    <w:rsid w:val="00514E76"/>
    <w:rsid w:val="00520AC9"/>
    <w:rsid w:val="005222C5"/>
    <w:rsid w:val="0054283D"/>
    <w:rsid w:val="00546755"/>
    <w:rsid w:val="005565B3"/>
    <w:rsid w:val="005700D3"/>
    <w:rsid w:val="00570D21"/>
    <w:rsid w:val="00575F7D"/>
    <w:rsid w:val="005822C6"/>
    <w:rsid w:val="00582B07"/>
    <w:rsid w:val="00582F6F"/>
    <w:rsid w:val="005848AD"/>
    <w:rsid w:val="00594254"/>
    <w:rsid w:val="00596CF4"/>
    <w:rsid w:val="005B1FC1"/>
    <w:rsid w:val="005B4DC4"/>
    <w:rsid w:val="005B6EB8"/>
    <w:rsid w:val="005D22F4"/>
    <w:rsid w:val="005F2CDD"/>
    <w:rsid w:val="005F4732"/>
    <w:rsid w:val="006133FC"/>
    <w:rsid w:val="00614CAB"/>
    <w:rsid w:val="00632185"/>
    <w:rsid w:val="00633BC0"/>
    <w:rsid w:val="00646B03"/>
    <w:rsid w:val="0066136A"/>
    <w:rsid w:val="00661DE5"/>
    <w:rsid w:val="006706DE"/>
    <w:rsid w:val="00672A68"/>
    <w:rsid w:val="00674CE2"/>
    <w:rsid w:val="0068290A"/>
    <w:rsid w:val="0069487E"/>
    <w:rsid w:val="00694C5F"/>
    <w:rsid w:val="00697AFD"/>
    <w:rsid w:val="006A7CDE"/>
    <w:rsid w:val="006B0B82"/>
    <w:rsid w:val="006B1C8E"/>
    <w:rsid w:val="006B3624"/>
    <w:rsid w:val="006B7EF2"/>
    <w:rsid w:val="006C3B5F"/>
    <w:rsid w:val="006C4623"/>
    <w:rsid w:val="006D3A72"/>
    <w:rsid w:val="006D5EE3"/>
    <w:rsid w:val="006D7FF7"/>
    <w:rsid w:val="006E2E0C"/>
    <w:rsid w:val="006E5166"/>
    <w:rsid w:val="006F4D31"/>
    <w:rsid w:val="006F53EE"/>
    <w:rsid w:val="006F6102"/>
    <w:rsid w:val="00717507"/>
    <w:rsid w:val="007263B8"/>
    <w:rsid w:val="00726D9C"/>
    <w:rsid w:val="00726F2C"/>
    <w:rsid w:val="007320AE"/>
    <w:rsid w:val="007361A4"/>
    <w:rsid w:val="00736D30"/>
    <w:rsid w:val="00742FF3"/>
    <w:rsid w:val="00744D8D"/>
    <w:rsid w:val="0075488E"/>
    <w:rsid w:val="00756E71"/>
    <w:rsid w:val="00760EE2"/>
    <w:rsid w:val="00762D0A"/>
    <w:rsid w:val="00776395"/>
    <w:rsid w:val="0078378D"/>
    <w:rsid w:val="007903CF"/>
    <w:rsid w:val="00794B27"/>
    <w:rsid w:val="00796D51"/>
    <w:rsid w:val="00797862"/>
    <w:rsid w:val="007A7846"/>
    <w:rsid w:val="007B0750"/>
    <w:rsid w:val="007C65A1"/>
    <w:rsid w:val="007C674E"/>
    <w:rsid w:val="007D0F94"/>
    <w:rsid w:val="007E04A0"/>
    <w:rsid w:val="007E2825"/>
    <w:rsid w:val="007F2295"/>
    <w:rsid w:val="007F4B44"/>
    <w:rsid w:val="007F66F5"/>
    <w:rsid w:val="00812400"/>
    <w:rsid w:val="0082203C"/>
    <w:rsid w:val="00822B4A"/>
    <w:rsid w:val="00831E26"/>
    <w:rsid w:val="008360A8"/>
    <w:rsid w:val="008416E0"/>
    <w:rsid w:val="008448EC"/>
    <w:rsid w:val="008472FC"/>
    <w:rsid w:val="00852E93"/>
    <w:rsid w:val="00854609"/>
    <w:rsid w:val="00873D38"/>
    <w:rsid w:val="0088352E"/>
    <w:rsid w:val="00892EEE"/>
    <w:rsid w:val="008934B6"/>
    <w:rsid w:val="00897985"/>
    <w:rsid w:val="00897BFF"/>
    <w:rsid w:val="008A2EBE"/>
    <w:rsid w:val="008A5FF1"/>
    <w:rsid w:val="008B2C5F"/>
    <w:rsid w:val="008B56B1"/>
    <w:rsid w:val="008C61B9"/>
    <w:rsid w:val="008D2FA9"/>
    <w:rsid w:val="008E1F6C"/>
    <w:rsid w:val="008E7763"/>
    <w:rsid w:val="008F595A"/>
    <w:rsid w:val="00905015"/>
    <w:rsid w:val="009063AA"/>
    <w:rsid w:val="00912477"/>
    <w:rsid w:val="009139AF"/>
    <w:rsid w:val="009159F8"/>
    <w:rsid w:val="0093024C"/>
    <w:rsid w:val="00930CC0"/>
    <w:rsid w:val="00933003"/>
    <w:rsid w:val="0094124A"/>
    <w:rsid w:val="00943B06"/>
    <w:rsid w:val="00945864"/>
    <w:rsid w:val="00952128"/>
    <w:rsid w:val="00961BD6"/>
    <w:rsid w:val="009711A7"/>
    <w:rsid w:val="0097558C"/>
    <w:rsid w:val="009756B7"/>
    <w:rsid w:val="009759B8"/>
    <w:rsid w:val="009824A1"/>
    <w:rsid w:val="00982A32"/>
    <w:rsid w:val="009853E9"/>
    <w:rsid w:val="0098797E"/>
    <w:rsid w:val="00990580"/>
    <w:rsid w:val="00994AD2"/>
    <w:rsid w:val="009968FF"/>
    <w:rsid w:val="00996E16"/>
    <w:rsid w:val="009979E8"/>
    <w:rsid w:val="009A1CC0"/>
    <w:rsid w:val="009B61EE"/>
    <w:rsid w:val="009B69C5"/>
    <w:rsid w:val="009C0B2C"/>
    <w:rsid w:val="009E0CE8"/>
    <w:rsid w:val="009E3690"/>
    <w:rsid w:val="009E51FE"/>
    <w:rsid w:val="009E5643"/>
    <w:rsid w:val="009F1FDE"/>
    <w:rsid w:val="009F6A5E"/>
    <w:rsid w:val="009F72A7"/>
    <w:rsid w:val="00A05AC7"/>
    <w:rsid w:val="00A10870"/>
    <w:rsid w:val="00A119D9"/>
    <w:rsid w:val="00A145B7"/>
    <w:rsid w:val="00A20F84"/>
    <w:rsid w:val="00A21BED"/>
    <w:rsid w:val="00A27D99"/>
    <w:rsid w:val="00A30487"/>
    <w:rsid w:val="00A43A2E"/>
    <w:rsid w:val="00A46AD4"/>
    <w:rsid w:val="00A60D92"/>
    <w:rsid w:val="00A63160"/>
    <w:rsid w:val="00A74984"/>
    <w:rsid w:val="00A75F4F"/>
    <w:rsid w:val="00A7681C"/>
    <w:rsid w:val="00A85E60"/>
    <w:rsid w:val="00A86EAC"/>
    <w:rsid w:val="00A91BD4"/>
    <w:rsid w:val="00A923E7"/>
    <w:rsid w:val="00A92A06"/>
    <w:rsid w:val="00A952A8"/>
    <w:rsid w:val="00A95C08"/>
    <w:rsid w:val="00AA661C"/>
    <w:rsid w:val="00AC2F58"/>
    <w:rsid w:val="00AD0507"/>
    <w:rsid w:val="00AD0C9C"/>
    <w:rsid w:val="00AD2F15"/>
    <w:rsid w:val="00AD3EC7"/>
    <w:rsid w:val="00AF04E7"/>
    <w:rsid w:val="00AF5C13"/>
    <w:rsid w:val="00B06762"/>
    <w:rsid w:val="00B12A12"/>
    <w:rsid w:val="00B211A6"/>
    <w:rsid w:val="00B23050"/>
    <w:rsid w:val="00B237D7"/>
    <w:rsid w:val="00B32E3E"/>
    <w:rsid w:val="00B3326A"/>
    <w:rsid w:val="00B369B4"/>
    <w:rsid w:val="00B40525"/>
    <w:rsid w:val="00B53817"/>
    <w:rsid w:val="00B540F0"/>
    <w:rsid w:val="00B54664"/>
    <w:rsid w:val="00B54D51"/>
    <w:rsid w:val="00B55A71"/>
    <w:rsid w:val="00B6076E"/>
    <w:rsid w:val="00B60F1C"/>
    <w:rsid w:val="00B61F85"/>
    <w:rsid w:val="00B66C2A"/>
    <w:rsid w:val="00B710B4"/>
    <w:rsid w:val="00B8058D"/>
    <w:rsid w:val="00B81A2E"/>
    <w:rsid w:val="00B821B5"/>
    <w:rsid w:val="00B830FA"/>
    <w:rsid w:val="00B9555B"/>
    <w:rsid w:val="00BA0760"/>
    <w:rsid w:val="00BA3469"/>
    <w:rsid w:val="00BA3CC7"/>
    <w:rsid w:val="00BA6929"/>
    <w:rsid w:val="00BC759A"/>
    <w:rsid w:val="00BC787B"/>
    <w:rsid w:val="00BD2FE3"/>
    <w:rsid w:val="00BE2E3B"/>
    <w:rsid w:val="00BF457D"/>
    <w:rsid w:val="00BF4775"/>
    <w:rsid w:val="00BF6873"/>
    <w:rsid w:val="00C02983"/>
    <w:rsid w:val="00C10326"/>
    <w:rsid w:val="00C14E7A"/>
    <w:rsid w:val="00C16410"/>
    <w:rsid w:val="00C3131E"/>
    <w:rsid w:val="00C318FF"/>
    <w:rsid w:val="00C40C76"/>
    <w:rsid w:val="00C50ABD"/>
    <w:rsid w:val="00C558EE"/>
    <w:rsid w:val="00C623D7"/>
    <w:rsid w:val="00C6547A"/>
    <w:rsid w:val="00C65FB1"/>
    <w:rsid w:val="00C71542"/>
    <w:rsid w:val="00C72243"/>
    <w:rsid w:val="00C80F01"/>
    <w:rsid w:val="00C87311"/>
    <w:rsid w:val="00C930AF"/>
    <w:rsid w:val="00C93F15"/>
    <w:rsid w:val="00C973EC"/>
    <w:rsid w:val="00CA0C45"/>
    <w:rsid w:val="00CA403D"/>
    <w:rsid w:val="00CA6F35"/>
    <w:rsid w:val="00CB29EC"/>
    <w:rsid w:val="00CB443B"/>
    <w:rsid w:val="00CC3AB0"/>
    <w:rsid w:val="00CC68B9"/>
    <w:rsid w:val="00CD2F33"/>
    <w:rsid w:val="00CE104D"/>
    <w:rsid w:val="00CE1361"/>
    <w:rsid w:val="00CF038D"/>
    <w:rsid w:val="00CF12AE"/>
    <w:rsid w:val="00CF63A1"/>
    <w:rsid w:val="00D033AD"/>
    <w:rsid w:val="00D07FA2"/>
    <w:rsid w:val="00D17668"/>
    <w:rsid w:val="00D1798D"/>
    <w:rsid w:val="00D26155"/>
    <w:rsid w:val="00D2646B"/>
    <w:rsid w:val="00D317B4"/>
    <w:rsid w:val="00D367B1"/>
    <w:rsid w:val="00D414B6"/>
    <w:rsid w:val="00D428B8"/>
    <w:rsid w:val="00D43BFB"/>
    <w:rsid w:val="00D440BE"/>
    <w:rsid w:val="00D443DC"/>
    <w:rsid w:val="00D448A0"/>
    <w:rsid w:val="00D4573A"/>
    <w:rsid w:val="00D46550"/>
    <w:rsid w:val="00D5277A"/>
    <w:rsid w:val="00D554A2"/>
    <w:rsid w:val="00D661BA"/>
    <w:rsid w:val="00D670A9"/>
    <w:rsid w:val="00D85A5F"/>
    <w:rsid w:val="00D85CEC"/>
    <w:rsid w:val="00D877B6"/>
    <w:rsid w:val="00D87F8B"/>
    <w:rsid w:val="00D902A4"/>
    <w:rsid w:val="00D96CC8"/>
    <w:rsid w:val="00DA32D9"/>
    <w:rsid w:val="00DA387F"/>
    <w:rsid w:val="00DB1131"/>
    <w:rsid w:val="00DB2323"/>
    <w:rsid w:val="00DB331E"/>
    <w:rsid w:val="00DC0511"/>
    <w:rsid w:val="00DC0F3F"/>
    <w:rsid w:val="00DC4A8B"/>
    <w:rsid w:val="00DC4E21"/>
    <w:rsid w:val="00DD3154"/>
    <w:rsid w:val="00DD5358"/>
    <w:rsid w:val="00DD724D"/>
    <w:rsid w:val="00DD767C"/>
    <w:rsid w:val="00DE156E"/>
    <w:rsid w:val="00DF5D1C"/>
    <w:rsid w:val="00E00849"/>
    <w:rsid w:val="00E01519"/>
    <w:rsid w:val="00E05495"/>
    <w:rsid w:val="00E1588C"/>
    <w:rsid w:val="00E224A0"/>
    <w:rsid w:val="00E227F1"/>
    <w:rsid w:val="00E254F0"/>
    <w:rsid w:val="00E30D9E"/>
    <w:rsid w:val="00E315D0"/>
    <w:rsid w:val="00E32E72"/>
    <w:rsid w:val="00E368D1"/>
    <w:rsid w:val="00E40636"/>
    <w:rsid w:val="00E434A8"/>
    <w:rsid w:val="00E450FF"/>
    <w:rsid w:val="00E46BB7"/>
    <w:rsid w:val="00E51168"/>
    <w:rsid w:val="00E72A21"/>
    <w:rsid w:val="00E7715A"/>
    <w:rsid w:val="00E90FE2"/>
    <w:rsid w:val="00E93FA7"/>
    <w:rsid w:val="00EA3854"/>
    <w:rsid w:val="00EA444A"/>
    <w:rsid w:val="00EA794B"/>
    <w:rsid w:val="00EB30CC"/>
    <w:rsid w:val="00EB700D"/>
    <w:rsid w:val="00ED356E"/>
    <w:rsid w:val="00ED5F1B"/>
    <w:rsid w:val="00EE7D67"/>
    <w:rsid w:val="00EF2CA6"/>
    <w:rsid w:val="00F048D4"/>
    <w:rsid w:val="00F06CF2"/>
    <w:rsid w:val="00F131F3"/>
    <w:rsid w:val="00F163A1"/>
    <w:rsid w:val="00F23B3F"/>
    <w:rsid w:val="00F27CD0"/>
    <w:rsid w:val="00F33B83"/>
    <w:rsid w:val="00F34C84"/>
    <w:rsid w:val="00F35489"/>
    <w:rsid w:val="00F47C43"/>
    <w:rsid w:val="00F54BD0"/>
    <w:rsid w:val="00F61A58"/>
    <w:rsid w:val="00F81072"/>
    <w:rsid w:val="00F83211"/>
    <w:rsid w:val="00F84EBB"/>
    <w:rsid w:val="00F86487"/>
    <w:rsid w:val="00F86537"/>
    <w:rsid w:val="00F86816"/>
    <w:rsid w:val="00F94D3E"/>
    <w:rsid w:val="00F95191"/>
    <w:rsid w:val="00F9714D"/>
    <w:rsid w:val="00FB3EF4"/>
    <w:rsid w:val="00FE2F21"/>
    <w:rsid w:val="00FE6DD2"/>
    <w:rsid w:val="00FF44F1"/>
    <w:rsid w:val="00FF5FDF"/>
    <w:rsid w:val="011FB6E9"/>
    <w:rsid w:val="0EAD38C6"/>
    <w:rsid w:val="106BEE14"/>
    <w:rsid w:val="18A54296"/>
    <w:rsid w:val="1C3417B8"/>
    <w:rsid w:val="22919D18"/>
    <w:rsid w:val="2B571113"/>
    <w:rsid w:val="2ED4F76B"/>
    <w:rsid w:val="2FA5BE4B"/>
    <w:rsid w:val="32DEDD74"/>
    <w:rsid w:val="3AA4BCD9"/>
    <w:rsid w:val="3C0EA467"/>
    <w:rsid w:val="3CA6F04D"/>
    <w:rsid w:val="3E020ECA"/>
    <w:rsid w:val="4D4F2310"/>
    <w:rsid w:val="53F4B2C0"/>
    <w:rsid w:val="67D8E53C"/>
    <w:rsid w:val="6E0ACDE0"/>
    <w:rsid w:val="6F44090F"/>
    <w:rsid w:val="7196AC47"/>
    <w:rsid w:val="7469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48C9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sid w:val="00F131F3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26441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ziz\AppData\Roaming\Microsoft\Templates\Collaborate%20in%20Word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1" ma:contentTypeDescription="Create a new document." ma:contentTypeScope="" ma:versionID="64dfb1555687e0874b4304b796b5b0c7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e6e4c555b5e194d05b7203de9c4567b3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  <xsd:element ref="ns2:ImageTagsTaxHTField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590C0-9F04-42FC-A2B3-5ED44B387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324849-6FBB-4EC2-99CC-BBB40FFD48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34700B-5E99-4797-931D-CA78A4A136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Collaborate in Word tutorial</Template>
  <TotalTime>0</TotalTime>
  <Pages>7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2025-05-29T20:35:00Z</dcterms:created>
  <dcterms:modified xsi:type="dcterms:W3CDTF">2025-05-30T17:47:00Z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